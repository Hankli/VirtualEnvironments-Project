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105" w:rsidRDefault="00090105" w:rsidP="001B774F">
      <w:pPr>
        <w:pStyle w:val="TOCHeading"/>
        <w:jc w:val="center"/>
      </w:pPr>
      <w:r>
        <w:t>ICT313 Neuromend</w:t>
      </w:r>
    </w:p>
    <w:p w:rsidR="00090105" w:rsidRDefault="00090105" w:rsidP="007449F9">
      <w:pPr>
        <w:pStyle w:val="TOCHeading"/>
        <w:jc w:val="center"/>
      </w:pPr>
      <w:r>
        <w:t>Tempest</w:t>
      </w:r>
    </w:p>
    <w:p w:rsidR="00090105" w:rsidRPr="006F5937" w:rsidRDefault="00090105" w:rsidP="007449F9">
      <w:pPr>
        <w:pStyle w:val="TOCHeading"/>
        <w:jc w:val="center"/>
      </w:pPr>
      <w:r>
        <w:t>Design Document</w:t>
      </w:r>
    </w:p>
    <w:p w:rsidR="00090105" w:rsidRDefault="00090105">
      <w:pPr>
        <w:rPr>
          <w:rFonts w:cs="Arial"/>
        </w:rPr>
      </w:pPr>
      <w:r w:rsidRPr="006678CA">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7" o:title=""/>
          </v:shape>
        </w:pict>
      </w:r>
    </w:p>
    <w:p w:rsidR="00090105" w:rsidRDefault="00090105">
      <w:r>
        <w:br w:type="page"/>
      </w:r>
    </w:p>
    <w:p w:rsidR="00090105" w:rsidRDefault="00090105" w:rsidP="007449F9">
      <w:pPr>
        <w:pStyle w:val="Heading1"/>
      </w:pPr>
      <w:bookmarkStart w:id="0" w:name="_Toc403574714"/>
      <w:r>
        <w:t>Title Page</w:t>
      </w:r>
      <w:bookmarkEnd w:id="0"/>
    </w:p>
    <w:p w:rsidR="00090105" w:rsidRDefault="00090105" w:rsidP="006F5937">
      <w:pPr>
        <w:jc w:val="center"/>
        <w:rPr>
          <w:rFonts w:cs="Arial"/>
        </w:rPr>
      </w:pPr>
      <w:r w:rsidRPr="006678CA">
        <w:rPr>
          <w:rFonts w:cs="Arial"/>
        </w:rPr>
        <w:pict>
          <v:shape id="_x0000_i1026" type="#_x0000_t75" style="width:6in;height:7.2pt" o:hrpct="0" o:hr="t">
            <v:imagedata r:id="rId7" o:title=""/>
          </v:shape>
        </w:pict>
      </w:r>
    </w:p>
    <w:p w:rsidR="00090105" w:rsidRDefault="00090105" w:rsidP="006F5937">
      <w:pPr>
        <w:rPr>
          <w:rFonts w:cs="Arial"/>
          <w:b/>
        </w:rPr>
      </w:pPr>
      <w:r>
        <w:rPr>
          <w:rFonts w:cs="Arial"/>
          <w:b/>
        </w:rPr>
        <w:t>Project name:</w:t>
      </w:r>
    </w:p>
    <w:p w:rsidR="00090105" w:rsidRDefault="00090105" w:rsidP="006F5937">
      <w:pPr>
        <w:rPr>
          <w:rFonts w:cs="Arial"/>
        </w:rPr>
      </w:pPr>
      <w:r>
        <w:rPr>
          <w:rFonts w:cs="Arial"/>
          <w:b/>
        </w:rPr>
        <w:tab/>
      </w:r>
      <w:r w:rsidRPr="00F50773">
        <w:rPr>
          <w:rFonts w:cs="Arial"/>
        </w:rPr>
        <w:t>Neuromend</w:t>
      </w:r>
    </w:p>
    <w:p w:rsidR="00090105" w:rsidRPr="00F50773" w:rsidRDefault="00090105" w:rsidP="006F5937">
      <w:pPr>
        <w:rPr>
          <w:rFonts w:cs="Arial"/>
        </w:rPr>
      </w:pPr>
    </w:p>
    <w:p w:rsidR="00090105" w:rsidRDefault="00090105" w:rsidP="006F5937">
      <w:pPr>
        <w:rPr>
          <w:rFonts w:cs="Arial"/>
          <w:b/>
        </w:rPr>
      </w:pPr>
      <w:r>
        <w:rPr>
          <w:rFonts w:cs="Arial"/>
          <w:b/>
        </w:rPr>
        <w:t>Client/organisation:</w:t>
      </w:r>
    </w:p>
    <w:p w:rsidR="00090105" w:rsidRDefault="00090105" w:rsidP="006F5937">
      <w:pPr>
        <w:rPr>
          <w:rFonts w:cs="Arial"/>
        </w:rPr>
      </w:pPr>
      <w:r>
        <w:rPr>
          <w:rFonts w:cs="Arial"/>
          <w:b/>
        </w:rPr>
        <w:tab/>
      </w:r>
      <w:r>
        <w:rPr>
          <w:rFonts w:cs="Arial"/>
        </w:rPr>
        <w:t>Shri Rai</w:t>
      </w:r>
    </w:p>
    <w:p w:rsidR="00090105" w:rsidRPr="00F50773" w:rsidRDefault="00090105" w:rsidP="006F5937">
      <w:pPr>
        <w:rPr>
          <w:rFonts w:cs="Arial"/>
        </w:rPr>
      </w:pPr>
    </w:p>
    <w:p w:rsidR="00090105" w:rsidRPr="000D25A6" w:rsidRDefault="00090105" w:rsidP="00F50773">
      <w:pPr>
        <w:rPr>
          <w:b/>
        </w:rPr>
      </w:pPr>
      <w:r w:rsidRPr="000D25A6">
        <w:rPr>
          <w:b/>
        </w:rPr>
        <w:t xml:space="preserve">Supervisor: </w:t>
      </w:r>
    </w:p>
    <w:p w:rsidR="00090105" w:rsidRPr="000D25A6" w:rsidRDefault="00090105" w:rsidP="00F50773">
      <w:pPr>
        <w:rPr>
          <w:rFonts w:cs="Arial"/>
        </w:rPr>
      </w:pPr>
      <w:r w:rsidRPr="000D25A6">
        <w:rPr>
          <w:b/>
        </w:rPr>
        <w:tab/>
      </w:r>
      <w:r w:rsidRPr="000D25A6">
        <w:rPr>
          <w:rFonts w:cs="Arial"/>
        </w:rPr>
        <w:t>Fairuz Shiratuddin</w:t>
      </w:r>
    </w:p>
    <w:p w:rsidR="00090105" w:rsidRPr="000D25A6" w:rsidRDefault="00090105" w:rsidP="00F50773"/>
    <w:p w:rsidR="00090105" w:rsidRPr="000D25A6" w:rsidRDefault="00090105" w:rsidP="00F50773">
      <w:pPr>
        <w:rPr>
          <w:b/>
        </w:rPr>
      </w:pPr>
      <w:r w:rsidRPr="000D25A6">
        <w:rPr>
          <w:b/>
        </w:rPr>
        <w:t>T</w:t>
      </w:r>
      <w:r>
        <w:rPr>
          <w:b/>
        </w:rPr>
        <w:t>empest t</w:t>
      </w:r>
      <w:r w:rsidRPr="000D25A6">
        <w:rPr>
          <w:b/>
        </w:rPr>
        <w:t xml:space="preserve">eam members: </w:t>
      </w:r>
    </w:p>
    <w:p w:rsidR="00090105" w:rsidRPr="000D25A6" w:rsidRDefault="00090105" w:rsidP="00F50773">
      <w:pPr>
        <w:rPr>
          <w:lang w:val="en-US"/>
        </w:rPr>
      </w:pPr>
      <w:r w:rsidRPr="000D25A6">
        <w:rPr>
          <w:lang w:val="en-US"/>
        </w:rPr>
        <w:tab/>
        <w:t>Ary Bizar</w:t>
      </w:r>
    </w:p>
    <w:p w:rsidR="00090105" w:rsidRPr="000D25A6" w:rsidRDefault="00090105" w:rsidP="00F50773">
      <w:pPr>
        <w:rPr>
          <w:lang w:val="en-US"/>
        </w:rPr>
      </w:pPr>
      <w:r w:rsidRPr="000D25A6">
        <w:rPr>
          <w:lang w:val="en-US"/>
        </w:rPr>
        <w:tab/>
        <w:t>Anopan Kandiah</w:t>
      </w:r>
    </w:p>
    <w:p w:rsidR="00090105" w:rsidRPr="000D25A6" w:rsidRDefault="00090105" w:rsidP="00F50773">
      <w:pPr>
        <w:rPr>
          <w:lang w:val="en-US"/>
        </w:rPr>
      </w:pPr>
      <w:r w:rsidRPr="000D25A6">
        <w:rPr>
          <w:lang w:val="en-US"/>
        </w:rPr>
        <w:tab/>
        <w:t>Hannah Klinac</w:t>
      </w:r>
    </w:p>
    <w:p w:rsidR="00090105" w:rsidRPr="000D25A6" w:rsidRDefault="00090105" w:rsidP="00F50773">
      <w:pPr>
        <w:rPr>
          <w:lang w:val="en-US"/>
        </w:rPr>
      </w:pPr>
      <w:r w:rsidRPr="000D25A6">
        <w:rPr>
          <w:lang w:val="en-US"/>
        </w:rPr>
        <w:tab/>
        <w:t>Alex Mlodawski</w:t>
      </w:r>
    </w:p>
    <w:p w:rsidR="00090105" w:rsidRPr="000D25A6" w:rsidRDefault="00090105" w:rsidP="00F50773">
      <w:pPr>
        <w:rPr>
          <w:lang w:val="en-US"/>
        </w:rPr>
      </w:pPr>
      <w:r w:rsidRPr="000D25A6">
        <w:rPr>
          <w:lang w:val="en-US"/>
        </w:rPr>
        <w:tab/>
        <w:t>Bryan Yu</w:t>
      </w:r>
    </w:p>
    <w:p w:rsidR="00090105" w:rsidRPr="000D25A6" w:rsidRDefault="00090105" w:rsidP="00F50773"/>
    <w:p w:rsidR="00090105" w:rsidRPr="000D25A6" w:rsidRDefault="00090105" w:rsidP="00F50773">
      <w:pPr>
        <w:rPr>
          <w:b/>
        </w:rPr>
      </w:pPr>
      <w:r w:rsidRPr="000D25A6">
        <w:rPr>
          <w:b/>
        </w:rPr>
        <w:t xml:space="preserve">Date of document: </w:t>
      </w:r>
      <w:r w:rsidRPr="000D25A6">
        <w:rPr>
          <w:b/>
        </w:rPr>
        <w:tab/>
      </w:r>
    </w:p>
    <w:p w:rsidR="00090105" w:rsidRDefault="00090105" w:rsidP="00F50773">
      <w:pPr>
        <w:ind w:firstLine="720"/>
      </w:pPr>
      <w:r>
        <w:t>v1.0 - 5</w:t>
      </w:r>
      <w:r w:rsidRPr="000D25A6">
        <w:t>/0</w:t>
      </w:r>
      <w:r>
        <w:t>9</w:t>
      </w:r>
      <w:r w:rsidRPr="000D25A6">
        <w:t>/2014</w:t>
      </w:r>
    </w:p>
    <w:p w:rsidR="00090105" w:rsidRPr="000D25A6" w:rsidRDefault="00090105" w:rsidP="00F50773">
      <w:pPr>
        <w:ind w:firstLine="720"/>
      </w:pPr>
      <w:r>
        <w:t>v2.0 - 12/11/2014</w:t>
      </w:r>
    </w:p>
    <w:p w:rsidR="00090105" w:rsidRPr="000D25A6" w:rsidRDefault="00090105" w:rsidP="00F50773">
      <w:pPr>
        <w:rPr>
          <w:b/>
        </w:rPr>
      </w:pPr>
    </w:p>
    <w:p w:rsidR="00090105" w:rsidRPr="000D25A6" w:rsidRDefault="00090105" w:rsidP="00F50773">
      <w:r w:rsidRPr="000D25A6">
        <w:rPr>
          <w:b/>
        </w:rPr>
        <w:t>Version of document:</w:t>
      </w:r>
      <w:r w:rsidRPr="000D25A6">
        <w:t xml:space="preserve"> </w:t>
      </w:r>
      <w:r w:rsidRPr="000D25A6">
        <w:tab/>
      </w:r>
    </w:p>
    <w:p w:rsidR="00090105" w:rsidRPr="000D25A6" w:rsidRDefault="00090105" w:rsidP="00F50773">
      <w:pPr>
        <w:ind w:firstLine="720"/>
      </w:pPr>
      <w:r>
        <w:t>2</w:t>
      </w:r>
      <w:r w:rsidRPr="000D25A6">
        <w:t>.0</w:t>
      </w:r>
    </w:p>
    <w:p w:rsidR="00090105" w:rsidRDefault="00090105">
      <w:pPr>
        <w:rPr>
          <w:rFonts w:ascii="Cambria" w:hAnsi="Cambria"/>
          <w:b/>
          <w:bCs/>
          <w:color w:val="365F91"/>
          <w:sz w:val="28"/>
          <w:szCs w:val="28"/>
        </w:rPr>
      </w:pPr>
      <w:r>
        <w:br w:type="page"/>
      </w:r>
    </w:p>
    <w:p w:rsidR="00090105" w:rsidRDefault="00090105" w:rsidP="007449F9">
      <w:pPr>
        <w:pStyle w:val="Heading1"/>
      </w:pPr>
      <w:bookmarkStart w:id="1" w:name="_Toc403574715"/>
      <w:r>
        <w:t>Contents Page</w:t>
      </w:r>
      <w:bookmarkEnd w:id="1"/>
    </w:p>
    <w:p w:rsidR="00090105" w:rsidRDefault="00090105" w:rsidP="007449F9">
      <w:pPr>
        <w:jc w:val="center"/>
        <w:rPr>
          <w:rFonts w:cs="Arial"/>
        </w:rPr>
      </w:pPr>
      <w:r w:rsidRPr="006678CA">
        <w:rPr>
          <w:rFonts w:cs="Arial"/>
        </w:rPr>
        <w:pict>
          <v:shape id="_x0000_i1027" type="#_x0000_t75" style="width:6in;height:7.2pt" o:hrpct="0" o:hr="t">
            <v:imagedata r:id="rId7" o:title=""/>
          </v:shape>
        </w:pict>
      </w:r>
    </w:p>
    <w:p w:rsidR="00090105" w:rsidRPr="007449F9" w:rsidRDefault="00090105" w:rsidP="007449F9">
      <w:pPr>
        <w:jc w:val="center"/>
        <w:rPr>
          <w:rFonts w:cs="Arial"/>
        </w:rPr>
      </w:pPr>
    </w:p>
    <w:p w:rsidR="00090105" w:rsidRDefault="00090105">
      <w:pPr>
        <w:pStyle w:val="TOC1"/>
        <w:tabs>
          <w:tab w:val="right" w:leader="dot" w:pos="9016"/>
        </w:tabs>
        <w:rPr>
          <w:rFonts w:ascii="Times New Roman" w:hAnsi="Times New Roman"/>
          <w:noProof/>
          <w:sz w:val="24"/>
          <w:szCs w:val="24"/>
          <w:lang w:eastAsia="en-AU"/>
        </w:rPr>
      </w:pPr>
      <w:r>
        <w:fldChar w:fldCharType="begin"/>
      </w:r>
      <w:r>
        <w:instrText xml:space="preserve"> TOC \o "1-3" \h \z \u </w:instrText>
      </w:r>
      <w:r>
        <w:fldChar w:fldCharType="separate"/>
      </w:r>
      <w:hyperlink w:anchor="_Toc403574714" w:history="1">
        <w:r w:rsidRPr="00540871">
          <w:rPr>
            <w:rStyle w:val="Hyperlink"/>
            <w:noProof/>
          </w:rPr>
          <w:t>Title Page</w:t>
        </w:r>
        <w:r>
          <w:rPr>
            <w:noProof/>
            <w:webHidden/>
          </w:rPr>
          <w:tab/>
        </w:r>
        <w:r>
          <w:rPr>
            <w:noProof/>
            <w:webHidden/>
          </w:rPr>
          <w:fldChar w:fldCharType="begin"/>
        </w:r>
        <w:r>
          <w:rPr>
            <w:noProof/>
            <w:webHidden/>
          </w:rPr>
          <w:instrText xml:space="preserve"> PAGEREF _Toc403574714 \h </w:instrText>
        </w:r>
        <w:r>
          <w:rPr>
            <w:noProof/>
          </w:rPr>
        </w:r>
        <w:r>
          <w:rPr>
            <w:noProof/>
            <w:webHidden/>
          </w:rPr>
          <w:fldChar w:fldCharType="separate"/>
        </w:r>
        <w:r>
          <w:rPr>
            <w:noProof/>
            <w:webHidden/>
          </w:rPr>
          <w:t>2</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15" w:history="1">
        <w:r w:rsidRPr="00540871">
          <w:rPr>
            <w:rStyle w:val="Hyperlink"/>
            <w:noProof/>
          </w:rPr>
          <w:t>Contents Page</w:t>
        </w:r>
        <w:r>
          <w:rPr>
            <w:noProof/>
            <w:webHidden/>
          </w:rPr>
          <w:tab/>
        </w:r>
        <w:r>
          <w:rPr>
            <w:noProof/>
            <w:webHidden/>
          </w:rPr>
          <w:fldChar w:fldCharType="begin"/>
        </w:r>
        <w:r>
          <w:rPr>
            <w:noProof/>
            <w:webHidden/>
          </w:rPr>
          <w:instrText xml:space="preserve"> PAGEREF _Toc403574715 \h </w:instrText>
        </w:r>
        <w:r>
          <w:rPr>
            <w:noProof/>
          </w:rPr>
        </w:r>
        <w:r>
          <w:rPr>
            <w:noProof/>
            <w:webHidden/>
          </w:rPr>
          <w:fldChar w:fldCharType="separate"/>
        </w:r>
        <w:r>
          <w:rPr>
            <w:noProof/>
            <w:webHidden/>
          </w:rPr>
          <w:t>3</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16" w:history="1">
        <w:r w:rsidRPr="00540871">
          <w:rPr>
            <w:rStyle w:val="Hyperlink"/>
            <w:noProof/>
          </w:rPr>
          <w:t>Executive Summary</w:t>
        </w:r>
        <w:r>
          <w:rPr>
            <w:noProof/>
            <w:webHidden/>
          </w:rPr>
          <w:tab/>
        </w:r>
        <w:r>
          <w:rPr>
            <w:noProof/>
            <w:webHidden/>
          </w:rPr>
          <w:fldChar w:fldCharType="begin"/>
        </w:r>
        <w:r>
          <w:rPr>
            <w:noProof/>
            <w:webHidden/>
          </w:rPr>
          <w:instrText xml:space="preserve"> PAGEREF _Toc403574716 \h </w:instrText>
        </w:r>
        <w:r>
          <w:rPr>
            <w:noProof/>
          </w:rPr>
        </w:r>
        <w:r>
          <w:rPr>
            <w:noProof/>
            <w:webHidden/>
          </w:rPr>
          <w:fldChar w:fldCharType="separate"/>
        </w:r>
        <w:r>
          <w:rPr>
            <w:noProof/>
            <w:webHidden/>
          </w:rPr>
          <w:t>4</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17" w:history="1">
        <w:r w:rsidRPr="00540871">
          <w:rPr>
            <w:rStyle w:val="Hyperlink"/>
            <w:noProof/>
          </w:rPr>
          <w:t>Introduction</w:t>
        </w:r>
        <w:r>
          <w:rPr>
            <w:noProof/>
            <w:webHidden/>
          </w:rPr>
          <w:tab/>
        </w:r>
        <w:r>
          <w:rPr>
            <w:noProof/>
            <w:webHidden/>
          </w:rPr>
          <w:fldChar w:fldCharType="begin"/>
        </w:r>
        <w:r>
          <w:rPr>
            <w:noProof/>
            <w:webHidden/>
          </w:rPr>
          <w:instrText xml:space="preserve"> PAGEREF _Toc403574717 \h </w:instrText>
        </w:r>
        <w:r>
          <w:rPr>
            <w:noProof/>
          </w:rPr>
        </w:r>
        <w:r>
          <w:rPr>
            <w:noProof/>
            <w:webHidden/>
          </w:rPr>
          <w:fldChar w:fldCharType="separate"/>
        </w:r>
        <w:r>
          <w:rPr>
            <w:noProof/>
            <w:webHidden/>
          </w:rPr>
          <w:t>5</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18" w:history="1">
        <w:r w:rsidRPr="00540871">
          <w:rPr>
            <w:rStyle w:val="Hyperlink"/>
            <w:noProof/>
          </w:rPr>
          <w:t>Data Design</w:t>
        </w:r>
        <w:r>
          <w:rPr>
            <w:noProof/>
            <w:webHidden/>
          </w:rPr>
          <w:tab/>
        </w:r>
        <w:r>
          <w:rPr>
            <w:noProof/>
            <w:webHidden/>
          </w:rPr>
          <w:fldChar w:fldCharType="begin"/>
        </w:r>
        <w:r>
          <w:rPr>
            <w:noProof/>
            <w:webHidden/>
          </w:rPr>
          <w:instrText xml:space="preserve"> PAGEREF _Toc403574718 \h </w:instrText>
        </w:r>
        <w:r>
          <w:rPr>
            <w:noProof/>
          </w:rPr>
        </w:r>
        <w:r>
          <w:rPr>
            <w:noProof/>
            <w:webHidden/>
          </w:rPr>
          <w:fldChar w:fldCharType="separate"/>
        </w:r>
        <w:r>
          <w:rPr>
            <w:noProof/>
            <w:webHidden/>
          </w:rPr>
          <w:t>7</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19" w:history="1">
        <w:r w:rsidRPr="00540871">
          <w:rPr>
            <w:rStyle w:val="Hyperlink"/>
            <w:noProof/>
          </w:rPr>
          <w:t>Process Design</w:t>
        </w:r>
        <w:r>
          <w:rPr>
            <w:noProof/>
            <w:webHidden/>
          </w:rPr>
          <w:tab/>
        </w:r>
        <w:r>
          <w:rPr>
            <w:noProof/>
            <w:webHidden/>
          </w:rPr>
          <w:fldChar w:fldCharType="begin"/>
        </w:r>
        <w:r>
          <w:rPr>
            <w:noProof/>
            <w:webHidden/>
          </w:rPr>
          <w:instrText xml:space="preserve"> PAGEREF _Toc403574719 \h </w:instrText>
        </w:r>
        <w:r>
          <w:rPr>
            <w:noProof/>
          </w:rPr>
        </w:r>
        <w:r>
          <w:rPr>
            <w:noProof/>
            <w:webHidden/>
          </w:rPr>
          <w:fldChar w:fldCharType="separate"/>
        </w:r>
        <w:r>
          <w:rPr>
            <w:noProof/>
            <w:webHidden/>
          </w:rPr>
          <w:t>8</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20" w:history="1">
        <w:r w:rsidRPr="00540871">
          <w:rPr>
            <w:rStyle w:val="Hyperlink"/>
            <w:noProof/>
          </w:rPr>
          <w:t>Architecture/Infrastructure Design</w:t>
        </w:r>
        <w:r>
          <w:rPr>
            <w:noProof/>
            <w:webHidden/>
          </w:rPr>
          <w:tab/>
        </w:r>
        <w:r>
          <w:rPr>
            <w:noProof/>
            <w:webHidden/>
          </w:rPr>
          <w:fldChar w:fldCharType="begin"/>
        </w:r>
        <w:r>
          <w:rPr>
            <w:noProof/>
            <w:webHidden/>
          </w:rPr>
          <w:instrText xml:space="preserve"> PAGEREF _Toc403574720 \h </w:instrText>
        </w:r>
        <w:r>
          <w:rPr>
            <w:noProof/>
          </w:rPr>
        </w:r>
        <w:r>
          <w:rPr>
            <w:noProof/>
            <w:webHidden/>
          </w:rPr>
          <w:fldChar w:fldCharType="separate"/>
        </w:r>
        <w:r>
          <w:rPr>
            <w:noProof/>
            <w:webHidden/>
          </w:rPr>
          <w:t>10</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21" w:history="1">
        <w:r w:rsidRPr="00540871">
          <w:rPr>
            <w:rStyle w:val="Hyperlink"/>
            <w:noProof/>
          </w:rPr>
          <w:t>Interface Design</w:t>
        </w:r>
        <w:r>
          <w:rPr>
            <w:noProof/>
            <w:webHidden/>
          </w:rPr>
          <w:tab/>
        </w:r>
        <w:r>
          <w:rPr>
            <w:noProof/>
            <w:webHidden/>
          </w:rPr>
          <w:fldChar w:fldCharType="begin"/>
        </w:r>
        <w:r>
          <w:rPr>
            <w:noProof/>
            <w:webHidden/>
          </w:rPr>
          <w:instrText xml:space="preserve"> PAGEREF _Toc403574721 \h </w:instrText>
        </w:r>
        <w:r>
          <w:rPr>
            <w:noProof/>
          </w:rPr>
        </w:r>
        <w:r>
          <w:rPr>
            <w:noProof/>
            <w:webHidden/>
          </w:rPr>
          <w:fldChar w:fldCharType="separate"/>
        </w:r>
        <w:r>
          <w:rPr>
            <w:noProof/>
            <w:webHidden/>
          </w:rPr>
          <w:t>13</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22" w:history="1">
        <w:r w:rsidRPr="00540871">
          <w:rPr>
            <w:rStyle w:val="Hyperlink"/>
            <w:noProof/>
          </w:rPr>
          <w:t>References</w:t>
        </w:r>
        <w:r>
          <w:rPr>
            <w:noProof/>
            <w:webHidden/>
          </w:rPr>
          <w:tab/>
        </w:r>
        <w:r>
          <w:rPr>
            <w:noProof/>
            <w:webHidden/>
          </w:rPr>
          <w:fldChar w:fldCharType="begin"/>
        </w:r>
        <w:r>
          <w:rPr>
            <w:noProof/>
            <w:webHidden/>
          </w:rPr>
          <w:instrText xml:space="preserve"> PAGEREF _Toc403574722 \h </w:instrText>
        </w:r>
        <w:r>
          <w:rPr>
            <w:noProof/>
          </w:rPr>
        </w:r>
        <w:r>
          <w:rPr>
            <w:noProof/>
            <w:webHidden/>
          </w:rPr>
          <w:fldChar w:fldCharType="separate"/>
        </w:r>
        <w:r>
          <w:rPr>
            <w:noProof/>
            <w:webHidden/>
          </w:rPr>
          <w:t>17</w:t>
        </w:r>
        <w:r>
          <w:rPr>
            <w:noProof/>
            <w:webHidden/>
          </w:rPr>
          <w:fldChar w:fldCharType="end"/>
        </w:r>
      </w:hyperlink>
    </w:p>
    <w:p w:rsidR="00090105" w:rsidRDefault="00090105">
      <w:pPr>
        <w:pStyle w:val="TOC1"/>
        <w:tabs>
          <w:tab w:val="right" w:leader="dot" w:pos="9016"/>
        </w:tabs>
        <w:rPr>
          <w:rFonts w:ascii="Times New Roman" w:hAnsi="Times New Roman"/>
          <w:noProof/>
          <w:sz w:val="24"/>
          <w:szCs w:val="24"/>
          <w:lang w:eastAsia="en-AU"/>
        </w:rPr>
      </w:pPr>
      <w:hyperlink w:anchor="_Toc403574723" w:history="1">
        <w:r w:rsidRPr="00540871">
          <w:rPr>
            <w:rStyle w:val="Hyperlink"/>
            <w:noProof/>
          </w:rPr>
          <w:t>Appendices</w:t>
        </w:r>
        <w:r>
          <w:rPr>
            <w:noProof/>
            <w:webHidden/>
          </w:rPr>
          <w:tab/>
        </w:r>
        <w:r>
          <w:rPr>
            <w:noProof/>
            <w:webHidden/>
          </w:rPr>
          <w:fldChar w:fldCharType="begin"/>
        </w:r>
        <w:r>
          <w:rPr>
            <w:noProof/>
            <w:webHidden/>
          </w:rPr>
          <w:instrText xml:space="preserve"> PAGEREF _Toc403574723 \h </w:instrText>
        </w:r>
        <w:r>
          <w:rPr>
            <w:noProof/>
          </w:rPr>
        </w:r>
        <w:r>
          <w:rPr>
            <w:noProof/>
            <w:webHidden/>
          </w:rPr>
          <w:fldChar w:fldCharType="separate"/>
        </w:r>
        <w:r>
          <w:rPr>
            <w:noProof/>
            <w:webHidden/>
          </w:rPr>
          <w:t>18</w:t>
        </w:r>
        <w:r>
          <w:rPr>
            <w:noProof/>
            <w:webHidden/>
          </w:rPr>
          <w:fldChar w:fldCharType="end"/>
        </w:r>
      </w:hyperlink>
    </w:p>
    <w:p w:rsidR="00090105" w:rsidRPr="007449F9" w:rsidRDefault="00090105">
      <w:pPr>
        <w:rPr>
          <w:b/>
          <w:bCs/>
          <w:noProof/>
        </w:rPr>
      </w:pPr>
      <w:r>
        <w:fldChar w:fldCharType="end"/>
      </w:r>
    </w:p>
    <w:p w:rsidR="00090105" w:rsidRDefault="00090105">
      <w:pPr>
        <w:rPr>
          <w:b/>
          <w:sz w:val="28"/>
          <w:szCs w:val="28"/>
        </w:rPr>
      </w:pPr>
      <w:r>
        <w:rPr>
          <w:b/>
          <w:sz w:val="28"/>
          <w:szCs w:val="28"/>
        </w:rPr>
        <w:br w:type="page"/>
      </w:r>
    </w:p>
    <w:p w:rsidR="00090105" w:rsidRDefault="00090105" w:rsidP="007449F9">
      <w:pPr>
        <w:pStyle w:val="Heading1"/>
      </w:pPr>
      <w:bookmarkStart w:id="2" w:name="_Toc403574716"/>
      <w:r>
        <w:t>Executive Summary</w:t>
      </w:r>
      <w:bookmarkEnd w:id="2"/>
    </w:p>
    <w:p w:rsidR="00090105" w:rsidRDefault="00090105" w:rsidP="007449F9">
      <w:pPr>
        <w:rPr>
          <w:rFonts w:cs="Arial"/>
        </w:rPr>
      </w:pPr>
      <w:r w:rsidRPr="006678CA">
        <w:rPr>
          <w:rFonts w:cs="Arial"/>
        </w:rPr>
        <w:pict>
          <v:shape id="_x0000_i1028" type="#_x0000_t75" style="width:6in;height:7.2pt" o:hrpct="0" o:hr="t">
            <v:imagedata r:id="rId7" o:title=""/>
          </v:shape>
        </w:pict>
      </w:r>
    </w:p>
    <w:p w:rsidR="00090105" w:rsidRDefault="00090105"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090105" w:rsidRPr="00EE0214" w:rsidRDefault="00090105" w:rsidP="00EE0214">
      <w:pPr>
        <w:rPr>
          <w:rFonts w:cs="Arial"/>
        </w:rPr>
      </w:pPr>
      <w:r>
        <w:rPr>
          <w:rFonts w:cs="Arial"/>
        </w:rPr>
        <w:t>This document is going to discuss data design, process design, architecture/infrastructure design, and interface design for the system.</w:t>
      </w:r>
    </w:p>
    <w:p w:rsidR="00090105" w:rsidRDefault="00090105">
      <w:pPr>
        <w:rPr>
          <w:rFonts w:ascii="Cambria" w:hAnsi="Cambria"/>
          <w:b/>
          <w:bCs/>
          <w:color w:val="365F91"/>
          <w:sz w:val="28"/>
          <w:szCs w:val="28"/>
        </w:rPr>
      </w:pPr>
      <w:r>
        <w:br w:type="page"/>
      </w:r>
    </w:p>
    <w:p w:rsidR="00090105" w:rsidRDefault="00090105" w:rsidP="007449F9">
      <w:pPr>
        <w:pStyle w:val="Heading1"/>
      </w:pPr>
      <w:bookmarkStart w:id="3" w:name="_Toc403574717"/>
      <w:r>
        <w:t>Introduction</w:t>
      </w:r>
      <w:bookmarkEnd w:id="3"/>
    </w:p>
    <w:p w:rsidR="00090105" w:rsidRDefault="00090105">
      <w:pPr>
        <w:rPr>
          <w:rFonts w:cs="Arial"/>
        </w:rPr>
      </w:pPr>
      <w:r w:rsidRPr="006678CA">
        <w:rPr>
          <w:rFonts w:cs="Arial"/>
        </w:rPr>
        <w:pict>
          <v:shape id="_x0000_i1029" type="#_x0000_t75" style="width:6in;height:7.2pt" o:hrpct="0" o:hr="t">
            <v:imagedata r:id="rId7" o:title=""/>
          </v:shape>
        </w:pict>
      </w:r>
    </w:p>
    <w:p w:rsidR="00090105" w:rsidRDefault="00090105" w:rsidP="00604467">
      <w:pPr>
        <w:rPr>
          <w:rFonts w:cs="Arial"/>
        </w:rPr>
      </w:pPr>
      <w:r>
        <w:t xml:space="preserve">The purpose of this document is to </w:t>
      </w:r>
      <w:r>
        <w:rPr>
          <w:rFonts w:cs="Arial"/>
        </w:rPr>
        <w:t>provide an outline for building the system Neuromend and to provide a clear picture of the software.</w:t>
      </w:r>
    </w:p>
    <w:p w:rsidR="00090105" w:rsidRDefault="00090105" w:rsidP="00604467">
      <w:pPr>
        <w:rPr>
          <w:rFonts w:cs="Arial"/>
        </w:rPr>
      </w:pPr>
      <w:r>
        <w:rPr>
          <w:rFonts w:cs="Arial"/>
        </w:rPr>
        <w:t>The intended audience for this document are the stakeholders associated with the project. This includes the client, supervisor and team members.</w:t>
      </w:r>
    </w:p>
    <w:p w:rsidR="00090105" w:rsidRDefault="00090105" w:rsidP="00604467">
      <w:pPr>
        <w:rPr>
          <w:rFonts w:cs="Arial"/>
        </w:rPr>
      </w:pPr>
      <w:r>
        <w:rPr>
          <w:rFonts w:cs="Arial"/>
        </w:rPr>
        <w:t>This system is the first designed and implemented product and it is called Neuromend.</w:t>
      </w:r>
    </w:p>
    <w:p w:rsidR="00090105" w:rsidRDefault="00090105" w:rsidP="00604467">
      <w:pPr>
        <w:rPr>
          <w:rFonts w:cs="Arial"/>
        </w:rPr>
      </w:pPr>
      <w:r>
        <w:rPr>
          <w:rFonts w:cs="Arial"/>
        </w:rPr>
        <w:t xml:space="preserve">Related documents: </w:t>
      </w:r>
    </w:p>
    <w:p w:rsidR="00090105" w:rsidRDefault="00090105" w:rsidP="00211D97">
      <w:pPr>
        <w:pStyle w:val="ListParagraph"/>
        <w:numPr>
          <w:ilvl w:val="0"/>
          <w:numId w:val="11"/>
        </w:numPr>
      </w:pPr>
      <w:r>
        <w:t xml:space="preserve">Requirements document </w:t>
      </w:r>
    </w:p>
    <w:p w:rsidR="00090105" w:rsidRDefault="00090105" w:rsidP="00211D97">
      <w:pPr>
        <w:pStyle w:val="ListParagraph"/>
        <w:numPr>
          <w:ilvl w:val="0"/>
          <w:numId w:val="11"/>
        </w:numPr>
      </w:pPr>
      <w:r>
        <w:t>Project management plan</w:t>
      </w:r>
    </w:p>
    <w:p w:rsidR="00090105" w:rsidRDefault="00090105" w:rsidP="00211D97">
      <w:pPr>
        <w:pStyle w:val="ListParagraph"/>
        <w:numPr>
          <w:ilvl w:val="0"/>
          <w:numId w:val="11"/>
        </w:numPr>
      </w:pPr>
      <w:r>
        <w:t>Final documentation</w:t>
      </w:r>
    </w:p>
    <w:p w:rsidR="00090105" w:rsidRDefault="00090105"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090105" w:rsidRDefault="00090105" w:rsidP="00604467"/>
    <w:p w:rsidR="00090105" w:rsidRPr="000D25A6" w:rsidRDefault="00090105" w:rsidP="00604467">
      <w:r>
        <w:t xml:space="preserve">Size of the system implemented: 4 versions of the software simulation, each functioning with a different set of devices; </w:t>
      </w:r>
      <w:r w:rsidRPr="000D25A6">
        <w:t>O</w:t>
      </w:r>
      <w:r>
        <w:t xml:space="preserve">culus </w:t>
      </w:r>
      <w:r w:rsidRPr="000D25A6">
        <w:t>R</w:t>
      </w:r>
      <w:r>
        <w:t>ift</w:t>
      </w:r>
      <w:r w:rsidRPr="000D25A6">
        <w:t xml:space="preserve"> + Kinect</w:t>
      </w:r>
      <w:r>
        <w:t xml:space="preserve">, </w:t>
      </w:r>
      <w:r w:rsidRPr="000D25A6">
        <w:t>O</w:t>
      </w:r>
      <w:r>
        <w:t xml:space="preserve">culus </w:t>
      </w:r>
      <w:r w:rsidRPr="000D25A6">
        <w:t>R</w:t>
      </w:r>
      <w:r>
        <w:t>ift</w:t>
      </w:r>
      <w:r w:rsidRPr="000D25A6">
        <w:t xml:space="preserve"> + Leap Motion</w:t>
      </w:r>
      <w:r>
        <w:t xml:space="preserve">, </w:t>
      </w:r>
      <w:r w:rsidRPr="000D25A6">
        <w:t>O</w:t>
      </w:r>
      <w:r>
        <w:t xml:space="preserve">culus </w:t>
      </w:r>
      <w:r w:rsidRPr="000D25A6">
        <w:t>R</w:t>
      </w:r>
      <w:r>
        <w:t>ift</w:t>
      </w:r>
      <w:r w:rsidRPr="000D25A6">
        <w:t xml:space="preserve"> + Razor Hydra</w:t>
      </w:r>
      <w:r>
        <w:t xml:space="preserve">, </w:t>
      </w:r>
      <w:r w:rsidRPr="000D25A6">
        <w:t>Mouse + keyboard</w:t>
      </w:r>
      <w:r>
        <w:t>. The simulation has 3 levels. The simulation has a networked database.</w:t>
      </w:r>
    </w:p>
    <w:p w:rsidR="00090105" w:rsidRDefault="00090105"/>
    <w:p w:rsidR="00090105" w:rsidRDefault="00090105">
      <w:r>
        <w:t>Complexity of the system: Each version of the simulation are specific for the attached set of devices. The simulation has a menu system. Each level has a training stage and an execution stage. The time score for the execution stage is stored on the user’s profile. The database is used to store user’s profiles with time scores for each level.</w:t>
      </w:r>
    </w:p>
    <w:p w:rsidR="00090105" w:rsidRDefault="00090105"/>
    <w:p w:rsidR="00090105" w:rsidRDefault="00090105">
      <w:r>
        <w:t>Arrangement of the design and implementation teams: 5 major areas of the system, each team member is responsible for one major area as follows:</w:t>
      </w:r>
    </w:p>
    <w:p w:rsidR="00090105" w:rsidRPr="000D25A6" w:rsidRDefault="00090105" w:rsidP="00D751AB">
      <w:pPr>
        <w:pStyle w:val="ListParagraph"/>
        <w:numPr>
          <w:ilvl w:val="0"/>
          <w:numId w:val="9"/>
        </w:numPr>
      </w:pPr>
      <w:r w:rsidRPr="000D25A6">
        <w:t>Level designer: Ary</w:t>
      </w:r>
    </w:p>
    <w:p w:rsidR="00090105" w:rsidRPr="000D25A6" w:rsidRDefault="00090105" w:rsidP="00D751AB">
      <w:pPr>
        <w:pStyle w:val="ListParagraph"/>
        <w:numPr>
          <w:ilvl w:val="0"/>
          <w:numId w:val="9"/>
        </w:numPr>
      </w:pPr>
      <w:r w:rsidRPr="000D25A6">
        <w:t>O</w:t>
      </w:r>
      <w:r>
        <w:t xml:space="preserve">culus </w:t>
      </w:r>
      <w:r w:rsidRPr="000D25A6">
        <w:t>R</w:t>
      </w:r>
      <w:r>
        <w:t>ift</w:t>
      </w:r>
      <w:r w:rsidRPr="000D25A6">
        <w:t xml:space="preserve"> + Kinect: Alex</w:t>
      </w:r>
      <w:r>
        <w:t xml:space="preserve"> + Anopan</w:t>
      </w:r>
    </w:p>
    <w:p w:rsidR="00090105" w:rsidRPr="000D25A6" w:rsidRDefault="00090105" w:rsidP="00D751AB">
      <w:pPr>
        <w:pStyle w:val="ListParagraph"/>
        <w:numPr>
          <w:ilvl w:val="0"/>
          <w:numId w:val="9"/>
        </w:numPr>
      </w:pPr>
      <w:r w:rsidRPr="000D25A6">
        <w:t>O</w:t>
      </w:r>
      <w:r>
        <w:t xml:space="preserve">culus </w:t>
      </w:r>
      <w:r w:rsidRPr="000D25A6">
        <w:t>R</w:t>
      </w:r>
      <w:r>
        <w:t>ift</w:t>
      </w:r>
      <w:r w:rsidRPr="000D25A6">
        <w:t xml:space="preserve"> + Leap Motion: Hannah</w:t>
      </w:r>
    </w:p>
    <w:p w:rsidR="00090105" w:rsidRPr="000D25A6" w:rsidRDefault="00090105" w:rsidP="00D751AB">
      <w:pPr>
        <w:pStyle w:val="ListParagraph"/>
        <w:numPr>
          <w:ilvl w:val="0"/>
          <w:numId w:val="9"/>
        </w:numPr>
      </w:pPr>
      <w:r w:rsidRPr="000D25A6">
        <w:t>O</w:t>
      </w:r>
      <w:r>
        <w:t xml:space="preserve">culus </w:t>
      </w:r>
      <w:r w:rsidRPr="000D25A6">
        <w:t>R</w:t>
      </w:r>
      <w:r>
        <w:t>ift</w:t>
      </w:r>
      <w:r w:rsidRPr="000D25A6">
        <w:t xml:space="preserve"> + Razor Hydra: Bryan</w:t>
      </w:r>
    </w:p>
    <w:p w:rsidR="00090105" w:rsidRPr="000D25A6" w:rsidRDefault="00090105" w:rsidP="00D751AB">
      <w:pPr>
        <w:pStyle w:val="ListParagraph"/>
        <w:numPr>
          <w:ilvl w:val="0"/>
          <w:numId w:val="9"/>
        </w:numPr>
      </w:pPr>
      <w:r>
        <w:t>Mouse + keyboard: Ary</w:t>
      </w:r>
    </w:p>
    <w:p w:rsidR="00090105" w:rsidRDefault="00090105"/>
    <w:p w:rsidR="00090105" w:rsidRDefault="00090105">
      <w:smartTag w:uri="urn:schemas-microsoft-com:office:smarttags" w:element="place">
        <w:r>
          <w:t>Chosen</w:t>
        </w:r>
      </w:smartTag>
      <w:r>
        <w:t xml:space="preserve"> design methodology: Design Thinking. This methodology applies critical and creative thinking to understand, visualise, and develop approaches to solve the problem. Agile design is also used to break tasks into smaller increments of short time frames to deliver small working iterations to the system. The system itself has a design goal which uses design thinking, but agile design is used in smaller iterations to achieve that goal.</w:t>
      </w:r>
    </w:p>
    <w:p w:rsidR="00090105" w:rsidRDefault="00090105" w:rsidP="00D751AB">
      <w:pPr>
        <w:pStyle w:val="ListParagraph"/>
        <w:numPr>
          <w:ilvl w:val="0"/>
          <w:numId w:val="10"/>
        </w:numPr>
      </w:pPr>
      <w:r>
        <w:t>Define the problem: understand the problem, observe and understand to correctly define the right problem to be solved.</w:t>
      </w:r>
    </w:p>
    <w:p w:rsidR="00090105" w:rsidRDefault="00090105" w:rsidP="00D751AB">
      <w:pPr>
        <w:pStyle w:val="ListParagraph"/>
        <w:numPr>
          <w:ilvl w:val="0"/>
          <w:numId w:val="10"/>
        </w:numPr>
      </w:pPr>
      <w:r>
        <w:t>Create and consider options: come up with solutions to solve the problem.</w:t>
      </w:r>
    </w:p>
    <w:p w:rsidR="00090105" w:rsidRDefault="00090105" w:rsidP="00D751AB">
      <w:pPr>
        <w:pStyle w:val="ListParagraph"/>
        <w:numPr>
          <w:ilvl w:val="0"/>
          <w:numId w:val="10"/>
        </w:numPr>
      </w:pPr>
      <w:r>
        <w:t>Refine selected directions: adapt to dynamic conditions by prototyping.</w:t>
      </w:r>
    </w:p>
    <w:p w:rsidR="00090105" w:rsidRDefault="00090105" w:rsidP="00D751AB">
      <w:pPr>
        <w:pStyle w:val="ListParagraph"/>
        <w:numPr>
          <w:ilvl w:val="0"/>
          <w:numId w:val="10"/>
        </w:numPr>
      </w:pPr>
      <w:r>
        <w:t>Execute: achieve the designated goals.</w:t>
      </w:r>
    </w:p>
    <w:p w:rsidR="00090105" w:rsidRDefault="00090105" w:rsidP="00464A4C">
      <w:r>
        <w:t>Design thinking:</w:t>
      </w:r>
      <w:r w:rsidRPr="00464A4C">
        <w:rPr>
          <w:noProof/>
          <w:lang w:eastAsia="en-AU"/>
        </w:rPr>
        <w:t xml:space="preserve"> </w:t>
      </w:r>
      <w:r w:rsidRPr="008268A5">
        <w:rPr>
          <w:noProof/>
          <w:lang w:eastAsia="en-AU"/>
        </w:rPr>
        <w:pict>
          <v:shape id="Picture 1" o:spid="_x0000_i1030" type="#_x0000_t75" alt="http://www.nwlink.com/~donclark/design/design_thinking.png" style="width:448.5pt;height:108pt;visibility:visible">
            <v:imagedata r:id="rId8" o:title=""/>
          </v:shape>
        </w:pict>
      </w:r>
    </w:p>
    <w:p w:rsidR="00090105" w:rsidRDefault="00090105">
      <w:r>
        <w:t>Agile design:</w:t>
      </w:r>
      <w:r w:rsidRPr="008268A5">
        <w:rPr>
          <w:noProof/>
          <w:lang w:eastAsia="en-AU"/>
        </w:rPr>
        <w:pict>
          <v:shape id="Picture 4" o:spid="_x0000_i1031" type="#_x0000_t75" alt="http://www.nwlink.com/~donclark/design/agile_design.png" style="width:445.5pt;height:116.25pt;visibility:visible">
            <v:imagedata r:id="rId9" o:title=""/>
          </v:shape>
        </w:pict>
      </w:r>
    </w:p>
    <w:p w:rsidR="00090105" w:rsidRDefault="00090105">
      <w:pPr>
        <w:rPr>
          <w:rFonts w:ascii="Cambria" w:hAnsi="Cambria"/>
          <w:b/>
          <w:bCs/>
          <w:color w:val="365F91"/>
          <w:sz w:val="28"/>
          <w:szCs w:val="28"/>
        </w:rPr>
      </w:pPr>
      <w:r>
        <w:br w:type="page"/>
      </w:r>
    </w:p>
    <w:p w:rsidR="00090105" w:rsidRDefault="00090105" w:rsidP="007449F9">
      <w:pPr>
        <w:pStyle w:val="Heading1"/>
      </w:pPr>
      <w:bookmarkStart w:id="4" w:name="_Toc403574718"/>
      <w:r>
        <w:t>Data Design</w:t>
      </w:r>
      <w:bookmarkEnd w:id="4"/>
    </w:p>
    <w:p w:rsidR="00090105" w:rsidRDefault="00090105">
      <w:pPr>
        <w:rPr>
          <w:rFonts w:cs="Arial"/>
        </w:rPr>
      </w:pPr>
      <w:r w:rsidRPr="006678CA">
        <w:rPr>
          <w:rFonts w:cs="Arial"/>
        </w:rPr>
        <w:pict>
          <v:shape id="_x0000_i1032" type="#_x0000_t75" style="width:6in;height:7.2pt" o:hrpct="0" o:hr="t">
            <v:imagedata r:id="rId7" o:title=""/>
          </v:shape>
        </w:pict>
      </w:r>
    </w:p>
    <w:p w:rsidR="00090105" w:rsidRDefault="00090105">
      <w:r>
        <w:object w:dxaOrig="5996" w:dyaOrig="6891">
          <v:shape id="_x0000_i1033" type="#_x0000_t75" style="width:300pt;height:341.25pt" o:ole="">
            <v:imagedata r:id="rId10" o:title=""/>
          </v:shape>
          <o:OLEObject Type="Embed" ProgID="Visio.Drawing.11" ShapeID="_x0000_i1033" DrawAspect="Content" ObjectID="_1477322786" r:id="rId11"/>
        </w:object>
      </w:r>
      <w:bookmarkStart w:id="5" w:name="_GoBack"/>
      <w:bookmarkEnd w:id="5"/>
      <w:r>
        <w:br w:type="page"/>
      </w:r>
    </w:p>
    <w:p w:rsidR="00090105" w:rsidRDefault="00090105" w:rsidP="007449F9">
      <w:pPr>
        <w:pStyle w:val="Heading1"/>
      </w:pPr>
      <w:bookmarkStart w:id="6" w:name="_Toc403574719"/>
      <w:r>
        <w:t>Process Design</w:t>
      </w:r>
      <w:bookmarkEnd w:id="6"/>
    </w:p>
    <w:p w:rsidR="00090105" w:rsidRDefault="00090105">
      <w:pPr>
        <w:rPr>
          <w:rFonts w:cs="Arial"/>
        </w:rPr>
      </w:pPr>
      <w:r w:rsidRPr="006678CA">
        <w:rPr>
          <w:rFonts w:cs="Arial"/>
        </w:rPr>
        <w:pict>
          <v:shape id="_x0000_i1034" type="#_x0000_t75" style="width:6in;height:7.2pt" o:hrpct="0" o:hr="t">
            <v:imagedata r:id="rId7" o:title=""/>
          </v:shape>
        </w:pict>
      </w:r>
    </w:p>
    <w:p w:rsidR="00090105" w:rsidRDefault="00090105" w:rsidP="00811B7B">
      <w:pPr>
        <w:rPr>
          <w:b/>
          <w:u w:val="single"/>
        </w:rPr>
      </w:pPr>
      <w:r w:rsidRPr="007E2AD2">
        <w:rPr>
          <w:b/>
          <w:u w:val="single"/>
        </w:rPr>
        <w:t>Process Descriptions</w:t>
      </w:r>
    </w:p>
    <w:p w:rsidR="00090105" w:rsidRDefault="00090105" w:rsidP="00811B7B">
      <w:pPr>
        <w:rPr>
          <w:b/>
          <w:u w:val="single"/>
        </w:rPr>
      </w:pPr>
    </w:p>
    <w:p w:rsidR="00090105" w:rsidRDefault="00090105" w:rsidP="00811B7B">
      <w:pPr>
        <w:rPr>
          <w:b/>
          <w:u w:val="single"/>
        </w:rPr>
      </w:pPr>
      <w:r>
        <w:object w:dxaOrig="16785" w:dyaOrig="6690">
          <v:shape id="_x0000_i1035" type="#_x0000_t75" style="width:444.75pt;height:217.5pt" o:ole="">
            <v:imagedata r:id="rId12" o:title=""/>
          </v:shape>
          <o:OLEObject Type="Embed" ProgID="Visio.Drawing.11" ShapeID="_x0000_i1035" DrawAspect="Content" ObjectID="_1477322787" r:id="rId13"/>
        </w:object>
      </w:r>
    </w:p>
    <w:p w:rsidR="00090105" w:rsidRDefault="00090105" w:rsidP="00811B7B">
      <w:pPr>
        <w:rPr>
          <w:b/>
          <w:u w:val="single"/>
        </w:rPr>
      </w:pPr>
    </w:p>
    <w:p w:rsidR="00090105" w:rsidRDefault="00090105" w:rsidP="00811B7B">
      <w:pPr>
        <w:rPr>
          <w:u w:val="single"/>
        </w:rPr>
      </w:pPr>
      <w:r w:rsidRPr="007E2AD2">
        <w:rPr>
          <w:u w:val="single"/>
        </w:rPr>
        <w:t>Save Profile</w:t>
      </w:r>
    </w:p>
    <w:p w:rsidR="00090105" w:rsidRPr="00BB4E03" w:rsidRDefault="00090105" w:rsidP="00811B7B">
      <w:pPr>
        <w:pStyle w:val="ListParagraph"/>
        <w:numPr>
          <w:ilvl w:val="0"/>
          <w:numId w:val="23"/>
        </w:numPr>
        <w:rPr>
          <w:u w:val="single"/>
        </w:rPr>
      </w:pPr>
      <w:r>
        <w:t>Get user altered profile data</w:t>
      </w:r>
    </w:p>
    <w:p w:rsidR="00090105" w:rsidRPr="00BB4E03" w:rsidRDefault="00090105" w:rsidP="00811B7B">
      <w:pPr>
        <w:pStyle w:val="ListParagraph"/>
        <w:numPr>
          <w:ilvl w:val="0"/>
          <w:numId w:val="23"/>
        </w:numPr>
        <w:rPr>
          <w:u w:val="single"/>
        </w:rPr>
      </w:pPr>
      <w:r>
        <w:t>Request database to write changes to profile with new data</w:t>
      </w:r>
    </w:p>
    <w:p w:rsidR="00090105" w:rsidRPr="007E2AD2" w:rsidRDefault="00090105" w:rsidP="00811B7B">
      <w:pPr>
        <w:rPr>
          <w:u w:val="single"/>
        </w:rPr>
      </w:pPr>
      <w:r w:rsidRPr="007E2AD2">
        <w:rPr>
          <w:u w:val="single"/>
        </w:rPr>
        <w:t>Load Profile</w:t>
      </w:r>
    </w:p>
    <w:p w:rsidR="00090105" w:rsidRDefault="00090105" w:rsidP="00811B7B">
      <w:pPr>
        <w:pStyle w:val="ListParagraph"/>
        <w:numPr>
          <w:ilvl w:val="0"/>
          <w:numId w:val="13"/>
        </w:numPr>
      </w:pPr>
      <w:r>
        <w:t>Make database request for all profile IDs</w:t>
      </w:r>
    </w:p>
    <w:p w:rsidR="00090105" w:rsidRDefault="00090105" w:rsidP="00811B7B">
      <w:pPr>
        <w:pStyle w:val="ListParagraph"/>
        <w:numPr>
          <w:ilvl w:val="0"/>
          <w:numId w:val="13"/>
        </w:numPr>
      </w:pPr>
      <w:r>
        <w:t>Display current profiles to user</w:t>
      </w:r>
    </w:p>
    <w:p w:rsidR="00090105" w:rsidRDefault="00090105" w:rsidP="00811B7B">
      <w:pPr>
        <w:pStyle w:val="ListParagraph"/>
        <w:numPr>
          <w:ilvl w:val="0"/>
          <w:numId w:val="13"/>
        </w:numPr>
      </w:pPr>
      <w:r>
        <w:t>Get profile selection from user</w:t>
      </w:r>
    </w:p>
    <w:p w:rsidR="00090105" w:rsidRDefault="00090105" w:rsidP="00811B7B">
      <w:pPr>
        <w:pStyle w:val="ListParagraph"/>
        <w:numPr>
          <w:ilvl w:val="0"/>
          <w:numId w:val="13"/>
        </w:numPr>
      </w:pPr>
      <w:r>
        <w:t>Request transfer of profile data from database with a given profile ID</w:t>
      </w:r>
    </w:p>
    <w:p w:rsidR="00090105" w:rsidRDefault="00090105" w:rsidP="00811B7B">
      <w:pPr>
        <w:pStyle w:val="ListParagraph"/>
        <w:numPr>
          <w:ilvl w:val="0"/>
          <w:numId w:val="13"/>
        </w:numPr>
      </w:pPr>
      <w:r>
        <w:t>Display profile information to user</w:t>
      </w:r>
    </w:p>
    <w:p w:rsidR="00090105" w:rsidRPr="007E2AD2" w:rsidRDefault="00090105" w:rsidP="00811B7B">
      <w:pPr>
        <w:rPr>
          <w:u w:val="single"/>
        </w:rPr>
      </w:pPr>
      <w:r w:rsidRPr="007E2AD2">
        <w:rPr>
          <w:u w:val="single"/>
        </w:rPr>
        <w:t>Create Profile</w:t>
      </w:r>
    </w:p>
    <w:p w:rsidR="00090105" w:rsidRDefault="00090105" w:rsidP="00811B7B">
      <w:pPr>
        <w:pStyle w:val="ListParagraph"/>
        <w:numPr>
          <w:ilvl w:val="0"/>
          <w:numId w:val="14"/>
        </w:numPr>
      </w:pPr>
      <w:r>
        <w:t>Display form to collect initial user details</w:t>
      </w:r>
    </w:p>
    <w:p w:rsidR="00090105" w:rsidRDefault="00090105" w:rsidP="00811B7B">
      <w:pPr>
        <w:pStyle w:val="ListParagraph"/>
        <w:numPr>
          <w:ilvl w:val="0"/>
          <w:numId w:val="14"/>
        </w:numPr>
      </w:pPr>
      <w:r>
        <w:t>Request creation of profile from database</w:t>
      </w:r>
    </w:p>
    <w:p w:rsidR="00090105" w:rsidRDefault="00090105" w:rsidP="00811B7B">
      <w:pPr>
        <w:rPr>
          <w:u w:val="single"/>
        </w:rPr>
      </w:pPr>
      <w:r w:rsidRPr="007E2AD2">
        <w:rPr>
          <w:u w:val="single"/>
        </w:rPr>
        <w:t>Delete Profile</w:t>
      </w:r>
    </w:p>
    <w:p w:rsidR="00090105" w:rsidRPr="00BB4E03" w:rsidRDefault="00090105" w:rsidP="00811B7B">
      <w:pPr>
        <w:pStyle w:val="ListParagraph"/>
        <w:numPr>
          <w:ilvl w:val="0"/>
          <w:numId w:val="15"/>
        </w:numPr>
        <w:rPr>
          <w:u w:val="single"/>
        </w:rPr>
      </w:pPr>
      <w:r>
        <w:t>Get profile id from user</w:t>
      </w:r>
    </w:p>
    <w:p w:rsidR="00090105" w:rsidRPr="00AC5A7A" w:rsidRDefault="00090105" w:rsidP="00811B7B">
      <w:pPr>
        <w:pStyle w:val="ListParagraph"/>
        <w:numPr>
          <w:ilvl w:val="0"/>
          <w:numId w:val="15"/>
        </w:numPr>
        <w:rPr>
          <w:u w:val="single"/>
        </w:rPr>
      </w:pPr>
      <w:r>
        <w:t>Make request to database to delete profile with the given id</w:t>
      </w:r>
    </w:p>
    <w:p w:rsidR="00090105" w:rsidRDefault="00090105" w:rsidP="00811B7B">
      <w:pPr>
        <w:rPr>
          <w:u w:val="single"/>
        </w:rPr>
      </w:pPr>
      <w:r>
        <w:rPr>
          <w:u w:val="single"/>
        </w:rPr>
        <w:t>Request Performance Report</w:t>
      </w:r>
    </w:p>
    <w:p w:rsidR="00090105" w:rsidRDefault="00090105" w:rsidP="00811B7B">
      <w:pPr>
        <w:pStyle w:val="ListParagraph"/>
        <w:numPr>
          <w:ilvl w:val="0"/>
          <w:numId w:val="16"/>
        </w:numPr>
      </w:pPr>
      <w:r>
        <w:t>Set performance report selection criteria</w:t>
      </w:r>
    </w:p>
    <w:p w:rsidR="00090105" w:rsidRDefault="00090105" w:rsidP="00811B7B">
      <w:pPr>
        <w:pStyle w:val="ListParagraph"/>
        <w:numPr>
          <w:ilvl w:val="0"/>
          <w:numId w:val="16"/>
        </w:numPr>
      </w:pPr>
      <w:r>
        <w:t>Make database request for performance reports that meet selection criteria</w:t>
      </w:r>
    </w:p>
    <w:p w:rsidR="00090105" w:rsidRDefault="00090105" w:rsidP="00811B7B">
      <w:pPr>
        <w:pStyle w:val="ListParagraph"/>
        <w:numPr>
          <w:ilvl w:val="0"/>
          <w:numId w:val="16"/>
        </w:numPr>
      </w:pPr>
      <w:r>
        <w:t>Accept data from database</w:t>
      </w:r>
    </w:p>
    <w:p w:rsidR="00090105" w:rsidRDefault="00090105"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090105" w:rsidRDefault="00090105" w:rsidP="00811B7B">
      <w:pPr>
        <w:pStyle w:val="ListParagraph"/>
      </w:pPr>
    </w:p>
    <w:p w:rsidR="00090105" w:rsidRDefault="00090105" w:rsidP="00811B7B">
      <w:pPr>
        <w:rPr>
          <w:u w:val="single"/>
        </w:rPr>
      </w:pPr>
      <w:r w:rsidRPr="00194630">
        <w:rPr>
          <w:u w:val="single"/>
        </w:rPr>
        <w:t>Format Performance Report</w:t>
      </w:r>
    </w:p>
    <w:p w:rsidR="00090105" w:rsidRDefault="00090105" w:rsidP="00811B7B">
      <w:pPr>
        <w:pStyle w:val="ListParagraph"/>
        <w:numPr>
          <w:ilvl w:val="0"/>
          <w:numId w:val="17"/>
        </w:numPr>
      </w:pPr>
      <w:r>
        <w:t>Read performance report data</w:t>
      </w:r>
    </w:p>
    <w:p w:rsidR="00090105" w:rsidRDefault="00090105" w:rsidP="00811B7B">
      <w:pPr>
        <w:pStyle w:val="ListParagraph"/>
        <w:numPr>
          <w:ilvl w:val="0"/>
          <w:numId w:val="17"/>
        </w:numPr>
      </w:pPr>
      <w:r>
        <w:t>Collate report data by date</w:t>
      </w:r>
    </w:p>
    <w:p w:rsidR="00090105" w:rsidRDefault="00090105" w:rsidP="00811B7B">
      <w:pPr>
        <w:pStyle w:val="ListParagraph"/>
        <w:numPr>
          <w:ilvl w:val="0"/>
          <w:numId w:val="17"/>
        </w:numPr>
      </w:pPr>
      <w:r>
        <w:t>Create graph with performance score extracted from each report data</w:t>
      </w:r>
    </w:p>
    <w:p w:rsidR="00090105" w:rsidRDefault="00090105" w:rsidP="00811B7B">
      <w:pPr>
        <w:pStyle w:val="ListParagraph"/>
        <w:numPr>
          <w:ilvl w:val="0"/>
          <w:numId w:val="17"/>
        </w:numPr>
      </w:pPr>
      <w:r>
        <w:t>Display performance graph to client</w:t>
      </w:r>
    </w:p>
    <w:p w:rsidR="00090105" w:rsidRDefault="00090105" w:rsidP="00811B7B">
      <w:pPr>
        <w:rPr>
          <w:u w:val="single"/>
        </w:rPr>
      </w:pPr>
      <w:r w:rsidRPr="00194630">
        <w:rPr>
          <w:u w:val="single"/>
        </w:rPr>
        <w:t>Connected Device Selection</w:t>
      </w:r>
    </w:p>
    <w:p w:rsidR="00090105" w:rsidRDefault="00090105" w:rsidP="00811B7B">
      <w:pPr>
        <w:pStyle w:val="ListParagraph"/>
        <w:numPr>
          <w:ilvl w:val="0"/>
          <w:numId w:val="18"/>
        </w:numPr>
      </w:pPr>
      <w:r>
        <w:t xml:space="preserve">Get list of connected devices  </w:t>
      </w:r>
    </w:p>
    <w:p w:rsidR="00090105" w:rsidRDefault="00090105" w:rsidP="00811B7B">
      <w:pPr>
        <w:pStyle w:val="ListParagraph"/>
        <w:numPr>
          <w:ilvl w:val="0"/>
          <w:numId w:val="18"/>
        </w:numPr>
      </w:pPr>
      <w:r>
        <w:t xml:space="preserve">Get user selection of connected device </w:t>
      </w:r>
    </w:p>
    <w:p w:rsidR="00090105" w:rsidRDefault="00090105" w:rsidP="00811B7B">
      <w:pPr>
        <w:pStyle w:val="ListParagraph"/>
        <w:numPr>
          <w:ilvl w:val="0"/>
          <w:numId w:val="18"/>
        </w:numPr>
      </w:pPr>
      <w:r>
        <w:t xml:space="preserve">Request device data transfer to client from list </w:t>
      </w:r>
    </w:p>
    <w:p w:rsidR="00090105" w:rsidRDefault="00090105" w:rsidP="00811B7B">
      <w:pPr>
        <w:pStyle w:val="ListParagraph"/>
        <w:numPr>
          <w:ilvl w:val="0"/>
          <w:numId w:val="18"/>
        </w:numPr>
      </w:pPr>
      <w:r>
        <w:t xml:space="preserve">Transfer device data to </w:t>
      </w:r>
      <w:r w:rsidRPr="008A0305">
        <w:rPr>
          <w:b/>
        </w:rPr>
        <w:t>Configure Device</w:t>
      </w:r>
      <w:r>
        <w:t xml:space="preserve"> process</w:t>
      </w:r>
    </w:p>
    <w:p w:rsidR="00090105" w:rsidRPr="00194630" w:rsidRDefault="00090105" w:rsidP="00811B7B">
      <w:pPr>
        <w:rPr>
          <w:u w:val="single"/>
        </w:rPr>
      </w:pPr>
      <w:r w:rsidRPr="00194630">
        <w:rPr>
          <w:u w:val="single"/>
        </w:rPr>
        <w:t>Configure Device</w:t>
      </w:r>
    </w:p>
    <w:p w:rsidR="00090105" w:rsidRDefault="00090105" w:rsidP="00811B7B">
      <w:pPr>
        <w:pStyle w:val="ListParagraph"/>
        <w:numPr>
          <w:ilvl w:val="0"/>
          <w:numId w:val="19"/>
        </w:numPr>
      </w:pPr>
      <w:r>
        <w:t>Retrieve changes to device settings from user</w:t>
      </w:r>
    </w:p>
    <w:p w:rsidR="00090105" w:rsidRDefault="00090105" w:rsidP="00811B7B">
      <w:pPr>
        <w:pStyle w:val="ListParagraph"/>
        <w:numPr>
          <w:ilvl w:val="0"/>
          <w:numId w:val="19"/>
        </w:numPr>
      </w:pPr>
      <w:r>
        <w:t xml:space="preserve">Write changes to device settings to device data </w:t>
      </w:r>
    </w:p>
    <w:p w:rsidR="00090105" w:rsidRDefault="00090105" w:rsidP="00811B7B">
      <w:pPr>
        <w:rPr>
          <w:u w:val="single"/>
        </w:rPr>
      </w:pPr>
      <w:r w:rsidRPr="008A0305">
        <w:rPr>
          <w:u w:val="single"/>
        </w:rPr>
        <w:t>Game Level Selection</w:t>
      </w:r>
    </w:p>
    <w:p w:rsidR="00090105" w:rsidRDefault="00090105" w:rsidP="00811B7B">
      <w:pPr>
        <w:pStyle w:val="ListParagraph"/>
        <w:numPr>
          <w:ilvl w:val="0"/>
          <w:numId w:val="20"/>
        </w:numPr>
      </w:pPr>
      <w:r>
        <w:t>Get all game levels and display to user</w:t>
      </w:r>
    </w:p>
    <w:p w:rsidR="00090105" w:rsidRDefault="00090105" w:rsidP="00811B7B">
      <w:pPr>
        <w:pStyle w:val="ListParagraph"/>
        <w:numPr>
          <w:ilvl w:val="0"/>
          <w:numId w:val="20"/>
        </w:numPr>
      </w:pPr>
      <w:r>
        <w:t xml:space="preserve">Get level selection from user </w:t>
      </w:r>
    </w:p>
    <w:p w:rsidR="00090105" w:rsidRDefault="00090105" w:rsidP="009177D4">
      <w:pPr>
        <w:pStyle w:val="ListParagraph"/>
        <w:numPr>
          <w:ilvl w:val="0"/>
          <w:numId w:val="20"/>
        </w:numPr>
      </w:pPr>
      <w:r>
        <w:t xml:space="preserve">If user accepts game level, transfer to </w:t>
      </w:r>
      <w:r w:rsidRPr="00BB4E03">
        <w:rPr>
          <w:b/>
        </w:rPr>
        <w:t>Play Game Level</w:t>
      </w:r>
      <w:r>
        <w:t xml:space="preserve"> process</w:t>
      </w:r>
    </w:p>
    <w:p w:rsidR="00090105" w:rsidRDefault="00090105" w:rsidP="00811B7B">
      <w:pPr>
        <w:rPr>
          <w:u w:val="single"/>
        </w:rPr>
      </w:pPr>
      <w:r w:rsidRPr="00AC5A7A">
        <w:rPr>
          <w:u w:val="single"/>
        </w:rPr>
        <w:t>Play Game Level</w:t>
      </w:r>
    </w:p>
    <w:p w:rsidR="00090105" w:rsidRPr="002B0141" w:rsidRDefault="00090105" w:rsidP="00811B7B">
      <w:pPr>
        <w:pStyle w:val="ListParagraph"/>
        <w:numPr>
          <w:ilvl w:val="0"/>
          <w:numId w:val="21"/>
        </w:numPr>
        <w:rPr>
          <w:u w:val="single"/>
        </w:rPr>
      </w:pPr>
      <w:r>
        <w:t xml:space="preserve">Retrieve level data </w:t>
      </w:r>
    </w:p>
    <w:p w:rsidR="00090105" w:rsidRDefault="00090105" w:rsidP="00811B7B">
      <w:pPr>
        <w:pStyle w:val="ListParagraph"/>
        <w:numPr>
          <w:ilvl w:val="0"/>
          <w:numId w:val="21"/>
        </w:numPr>
      </w:pPr>
      <w:r>
        <w:t>Transfer to game execution process with a level data</w:t>
      </w:r>
    </w:p>
    <w:p w:rsidR="00090105" w:rsidRDefault="00090105" w:rsidP="00811B7B">
      <w:pPr>
        <w:rPr>
          <w:u w:val="single"/>
        </w:rPr>
      </w:pPr>
      <w:r w:rsidRPr="00AC5A7A">
        <w:rPr>
          <w:u w:val="single"/>
        </w:rPr>
        <w:t>Process Game Level Summary Data</w:t>
      </w:r>
    </w:p>
    <w:p w:rsidR="00090105" w:rsidRDefault="00090105" w:rsidP="00811B7B">
      <w:pPr>
        <w:pStyle w:val="ListParagraph"/>
        <w:numPr>
          <w:ilvl w:val="0"/>
          <w:numId w:val="22"/>
        </w:numPr>
      </w:pPr>
      <w:r>
        <w:t xml:space="preserve">Read end of game data </w:t>
      </w:r>
    </w:p>
    <w:p w:rsidR="00090105" w:rsidRDefault="00090105" w:rsidP="00811B7B">
      <w:pPr>
        <w:pStyle w:val="ListParagraph"/>
        <w:numPr>
          <w:ilvl w:val="0"/>
          <w:numId w:val="22"/>
        </w:numPr>
      </w:pPr>
      <w:r>
        <w:t>Retrieve devices used, level ID, profile ID and current date</w:t>
      </w:r>
    </w:p>
    <w:p w:rsidR="00090105" w:rsidRPr="00AC5A7A" w:rsidRDefault="00090105"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090105" w:rsidRDefault="00090105">
      <w:r>
        <w:br w:type="page"/>
      </w:r>
    </w:p>
    <w:p w:rsidR="00090105" w:rsidRDefault="00090105" w:rsidP="007449F9">
      <w:pPr>
        <w:pStyle w:val="Heading1"/>
      </w:pPr>
      <w:bookmarkStart w:id="7" w:name="_Toc403574720"/>
      <w:r>
        <w:t>Architecture/Infrastructure Design</w:t>
      </w:r>
      <w:bookmarkEnd w:id="7"/>
    </w:p>
    <w:p w:rsidR="00090105" w:rsidRDefault="00090105">
      <w:pPr>
        <w:rPr>
          <w:rFonts w:cs="Arial"/>
        </w:rPr>
      </w:pPr>
      <w:r w:rsidRPr="006678CA">
        <w:rPr>
          <w:rFonts w:cs="Arial"/>
        </w:rPr>
        <w:pict>
          <v:shape id="_x0000_i1036" type="#_x0000_t75" style="width:6in;height:7.2pt" o:hrpct="0" o:hr="t">
            <v:imagedata r:id="rId7" o:title=""/>
          </v:shape>
        </w:pict>
      </w:r>
    </w:p>
    <w:p w:rsidR="00090105" w:rsidRPr="008B43DE" w:rsidRDefault="00090105" w:rsidP="00A021D6">
      <w:pPr>
        <w:rPr>
          <w:b/>
        </w:rPr>
      </w:pPr>
      <w:r>
        <w:rPr>
          <w:b/>
        </w:rPr>
        <w:t>Architecture of the system</w:t>
      </w:r>
    </w:p>
    <w:p w:rsidR="00090105" w:rsidRDefault="00090105" w:rsidP="00A021D6">
      <w:r>
        <w:t xml:space="preserve">Neuromend is simulation software for user interaction and manipulation of objects in a virtual world. It's to be installed onto PC systems and work with several sensory devices in order to achieve this.  Neuromend is a fairly small program containing just three levels for users to play through. User performance is tracked and stored onto a sever containing a database, which is accessible anywhere with internet connectivity. There will be four versions of Neuromend, each supporting a specific device combination.  </w:t>
      </w:r>
    </w:p>
    <w:p w:rsidR="00090105" w:rsidRDefault="00090105" w:rsidP="00A021D6"/>
    <w:p w:rsidR="00090105" w:rsidRDefault="00090105" w:rsidP="00A021D6">
      <w:pPr>
        <w:rPr>
          <w:b/>
        </w:rPr>
      </w:pPr>
      <w:r>
        <w:rPr>
          <w:b/>
        </w:rPr>
        <w:t>Architectural diagram</w:t>
      </w:r>
    </w:p>
    <w:p w:rsidR="00090105" w:rsidRDefault="00090105" w:rsidP="00A021D6">
      <w:r>
        <w:t xml:space="preserve">The diagram below is an example of how the system’s architecture look's like. </w:t>
      </w:r>
    </w:p>
    <w:p w:rsidR="00090105" w:rsidRDefault="00090105" w:rsidP="00A021D6">
      <w:pPr>
        <w:jc w:val="center"/>
      </w:pPr>
      <w:r w:rsidRPr="008268A5">
        <w:rPr>
          <w:noProof/>
          <w:lang w:eastAsia="en-AU"/>
        </w:rPr>
        <w:pict>
          <v:shape id="Picture 3" o:spid="_x0000_i1037" type="#_x0000_t75" alt="A-I Design Diagram" style="width:318pt;height:340.5pt;visibility:visible">
            <v:imagedata r:id="rId14" o:title=""/>
          </v:shape>
        </w:pict>
      </w:r>
    </w:p>
    <w:p w:rsidR="00090105" w:rsidRPr="00BE5B25" w:rsidRDefault="00090105" w:rsidP="00A021D6">
      <w:pPr>
        <w:jc w:val="center"/>
      </w:pPr>
      <w:r>
        <w:t>Figure 1.1 – Architecture example using Oculus Rift + Kinect combination [1].</w:t>
      </w:r>
    </w:p>
    <w:p w:rsidR="00090105" w:rsidRDefault="00090105" w:rsidP="00A021D6"/>
    <w:p w:rsidR="00090105" w:rsidRDefault="00090105" w:rsidP="00A021D6">
      <w:pPr>
        <w:rPr>
          <w:b/>
        </w:rPr>
      </w:pPr>
      <w:r>
        <w:rPr>
          <w:b/>
        </w:rPr>
        <w:t>Additional software components</w:t>
      </w:r>
    </w:p>
    <w:p w:rsidR="00090105" w:rsidRDefault="00090105" w:rsidP="00A021D6">
      <w:r>
        <w:t>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Neuromend. All of this outside software is included in the package.</w:t>
      </w:r>
    </w:p>
    <w:p w:rsidR="00090105" w:rsidRDefault="00090105" w:rsidP="00A021D6"/>
    <w:p w:rsidR="00090105" w:rsidRDefault="00090105" w:rsidP="00A021D6">
      <w:pPr>
        <w:rPr>
          <w:b/>
        </w:rPr>
      </w:pPr>
      <w:r>
        <w:rPr>
          <w:b/>
        </w:rPr>
        <w:t>Infrastructure requirements:</w:t>
      </w:r>
    </w:p>
    <w:p w:rsidR="00090105" w:rsidRPr="00F15FE1" w:rsidRDefault="00090105" w:rsidP="00A021D6">
      <w:pPr>
        <w:pStyle w:val="ListParagraph"/>
        <w:numPr>
          <w:ilvl w:val="0"/>
          <w:numId w:val="12"/>
        </w:numPr>
        <w:rPr>
          <w:b/>
        </w:rPr>
      </w:pPr>
      <w:r w:rsidRPr="00F15FE1">
        <w:rPr>
          <w:b/>
        </w:rPr>
        <w:t>Capacity</w:t>
      </w:r>
    </w:p>
    <w:p w:rsidR="00090105" w:rsidRDefault="00090105" w:rsidP="00A021D6">
      <w:r>
        <w:t>The system works with one user at a time. It will have a user put on the Oculus Rift and operate their desired sensory device or mouse and keyboard. The sensory input devices include Kinect for Windows, Leap Motion and Razer Hydra.  The program has output shown on a monitor so others can observe what a user is doing. Installation of Neuromend needs to be done before operating the program so some available hard disk drive space is required. Transactions will occur between the system running Neuromend and a server so a stable internet connection is also required. These transactions involve sending and receiving users’ performance data.</w:t>
      </w:r>
    </w:p>
    <w:p w:rsidR="00090105" w:rsidRDefault="00090105" w:rsidP="00A021D6"/>
    <w:p w:rsidR="00090105" w:rsidRPr="00F15FE1" w:rsidRDefault="00090105" w:rsidP="00A021D6">
      <w:pPr>
        <w:pStyle w:val="ListParagraph"/>
        <w:numPr>
          <w:ilvl w:val="0"/>
          <w:numId w:val="12"/>
        </w:numPr>
        <w:rPr>
          <w:b/>
        </w:rPr>
      </w:pPr>
      <w:r w:rsidRPr="00F15FE1">
        <w:rPr>
          <w:b/>
        </w:rPr>
        <w:t>Performance</w:t>
      </w:r>
    </w:p>
    <w:p w:rsidR="00090105" w:rsidRDefault="00090105" w:rsidP="00A021D6">
      <w:r>
        <w:t>Systems that will run Neuromend need to be relatively modern in order to smoothly display its graphics. This is important because slow/jerkiness will be disorientating for users, which will negatively impact their performances because their speed of each level completion is timed.</w:t>
      </w:r>
    </w:p>
    <w:p w:rsidR="00090105" w:rsidRDefault="00090105" w:rsidP="00A021D6"/>
    <w:p w:rsidR="00090105" w:rsidRPr="00F15FE1" w:rsidRDefault="00090105" w:rsidP="00A021D6">
      <w:pPr>
        <w:pStyle w:val="ListParagraph"/>
        <w:numPr>
          <w:ilvl w:val="0"/>
          <w:numId w:val="12"/>
        </w:numPr>
        <w:rPr>
          <w:b/>
        </w:rPr>
      </w:pPr>
      <w:r w:rsidRPr="00F15FE1">
        <w:rPr>
          <w:b/>
        </w:rPr>
        <w:t>Integration &amp; compatibility</w:t>
      </w:r>
    </w:p>
    <w:p w:rsidR="00090105" w:rsidRDefault="00090105" w:rsidP="00A021D6">
      <w:r>
        <w:t xml:space="preserve">As mentioned in the performance section the system that will run Neuromend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Oculus Rift + Razer Hydra, Oculus Rift + Leap Motion, Oculus Rift + Kinect or a keyboard and mouse.</w:t>
      </w:r>
    </w:p>
    <w:p w:rsidR="00090105" w:rsidRDefault="00090105" w:rsidP="00A021D6"/>
    <w:p w:rsidR="00090105" w:rsidRPr="00F15FE1" w:rsidRDefault="00090105" w:rsidP="00A021D6">
      <w:pPr>
        <w:pStyle w:val="ListParagraph"/>
        <w:numPr>
          <w:ilvl w:val="0"/>
          <w:numId w:val="12"/>
        </w:numPr>
        <w:rPr>
          <w:b/>
        </w:rPr>
      </w:pPr>
      <w:r w:rsidRPr="00F15FE1">
        <w:rPr>
          <w:b/>
        </w:rPr>
        <w:t>Platform strategy</w:t>
      </w:r>
    </w:p>
    <w:p w:rsidR="00090105" w:rsidRPr="001D2B76" w:rsidRDefault="00090105" w:rsidP="00A021D6">
      <w:r>
        <w:t xml:space="preserve"> Systems will need to have Windows 7 to run Neuromend. Support and compatibility cannot be guaranteed on other versions of Windows or Macs because of the developmental nature of the sensory devices. </w:t>
      </w:r>
    </w:p>
    <w:p w:rsidR="00090105" w:rsidRDefault="00090105" w:rsidP="00A021D6">
      <w:r>
        <w:tab/>
      </w:r>
    </w:p>
    <w:p w:rsidR="00090105" w:rsidRDefault="00090105" w:rsidP="00A021D6"/>
    <w:p w:rsidR="00090105" w:rsidRPr="00F15FE1" w:rsidRDefault="00090105" w:rsidP="00A021D6">
      <w:pPr>
        <w:pStyle w:val="ListParagraph"/>
        <w:numPr>
          <w:ilvl w:val="0"/>
          <w:numId w:val="12"/>
        </w:numPr>
        <w:rPr>
          <w:b/>
        </w:rPr>
      </w:pPr>
      <w:r w:rsidRPr="00F15FE1">
        <w:rPr>
          <w:b/>
        </w:rPr>
        <w:t>Security</w:t>
      </w:r>
    </w:p>
    <w:p w:rsidR="00090105" w:rsidRDefault="00090105" w:rsidP="00A021D6">
      <w:r>
        <w:t>Neuromend will require users to input some personal data about themselves in order to accurately track their performances. This data will be stored on the system running Neuromend and a server communicated with through an internet connection. To make such data unidentifiable if there ever is a breach users’ are identified using a unique ID instead of by names. Data stored in the database will be protected and have restricted access to those who have the right permissions. Access will be done through a log in system as a form of authentication.</w:t>
      </w:r>
    </w:p>
    <w:p w:rsidR="00090105" w:rsidRDefault="00090105" w:rsidP="00A021D6"/>
    <w:p w:rsidR="00090105" w:rsidRPr="00F15FE1" w:rsidRDefault="00090105" w:rsidP="00A021D6">
      <w:pPr>
        <w:pStyle w:val="ListParagraph"/>
        <w:numPr>
          <w:ilvl w:val="0"/>
          <w:numId w:val="12"/>
        </w:numPr>
        <w:rPr>
          <w:b/>
        </w:rPr>
      </w:pPr>
      <w:r w:rsidRPr="00F15FE1">
        <w:rPr>
          <w:b/>
        </w:rPr>
        <w:t>Back-up &amp; recovery</w:t>
      </w:r>
    </w:p>
    <w:p w:rsidR="00090105" w:rsidRPr="00163552" w:rsidRDefault="00090105" w:rsidP="00A021D6">
      <w:r>
        <w:t xml:space="preserve">Local failure on a system running Neuromend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090105" w:rsidRDefault="00090105" w:rsidP="00A021D6">
      <w:r>
        <w:tab/>
      </w:r>
    </w:p>
    <w:p w:rsidR="00090105" w:rsidRPr="00F15FE1" w:rsidRDefault="00090105" w:rsidP="00A021D6">
      <w:pPr>
        <w:pStyle w:val="ListParagraph"/>
        <w:numPr>
          <w:ilvl w:val="0"/>
          <w:numId w:val="12"/>
        </w:numPr>
        <w:rPr>
          <w:b/>
        </w:rPr>
      </w:pPr>
      <w:r w:rsidRPr="00F15FE1">
        <w:rPr>
          <w:b/>
        </w:rPr>
        <w:t>Scalability</w:t>
      </w:r>
    </w:p>
    <w:p w:rsidR="00090105" w:rsidRDefault="00090105" w:rsidP="00A021D6">
      <w:r>
        <w:t>Design of Neuromend focuses on separation of functionality so it can be scaled up easily if required. This may include a multiplayer option so more than one user can play Neuromend at a time. It may also include using additional devices for finer control.</w:t>
      </w:r>
    </w:p>
    <w:p w:rsidR="00090105" w:rsidRDefault="00090105" w:rsidP="00A021D6"/>
    <w:p w:rsidR="00090105" w:rsidRPr="00F15FE1" w:rsidRDefault="00090105" w:rsidP="00A021D6">
      <w:pPr>
        <w:pStyle w:val="ListParagraph"/>
        <w:numPr>
          <w:ilvl w:val="0"/>
          <w:numId w:val="12"/>
        </w:numPr>
        <w:rPr>
          <w:b/>
        </w:rPr>
      </w:pPr>
      <w:r w:rsidRPr="00F15FE1">
        <w:rPr>
          <w:b/>
        </w:rPr>
        <w:t>Future proofing</w:t>
      </w:r>
    </w:p>
    <w:p w:rsidR="00090105" w:rsidRPr="002F3813" w:rsidRDefault="00090105" w:rsidP="00A021D6">
      <w:r>
        <w:t xml:space="preserve">The sensory devices developmental nature means that they will likely change quickly with time. Neuromend is designed not to force users to upgrade devices should new ones become available. Updating of sensory devices may require patches for Neuromend to work with any new SDKs that accompany such devices.     </w:t>
      </w:r>
    </w:p>
    <w:p w:rsidR="00090105" w:rsidRDefault="00090105" w:rsidP="00A021D6"/>
    <w:p w:rsidR="00090105" w:rsidRDefault="00090105" w:rsidP="00A021D6">
      <w:pPr>
        <w:rPr>
          <w:b/>
        </w:rPr>
      </w:pPr>
      <w:r>
        <w:rPr>
          <w:b/>
        </w:rPr>
        <w:t>Alternative designs</w:t>
      </w:r>
    </w:p>
    <w:p w:rsidR="00090105" w:rsidRDefault="00090105" w:rsidP="00A021D6">
      <w:r>
        <w:t xml:space="preserve">An alternative of designing four separate versions of Neuromend was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090105" w:rsidRDefault="00090105">
      <w:pPr>
        <w:rPr>
          <w:rFonts w:ascii="Cambria" w:hAnsi="Cambria"/>
          <w:b/>
          <w:bCs/>
          <w:color w:val="365F91"/>
          <w:sz w:val="28"/>
          <w:szCs w:val="28"/>
        </w:rPr>
      </w:pPr>
      <w:r>
        <w:br w:type="page"/>
      </w:r>
    </w:p>
    <w:p w:rsidR="00090105" w:rsidRDefault="00090105" w:rsidP="007449F9">
      <w:pPr>
        <w:pStyle w:val="Heading1"/>
      </w:pPr>
      <w:bookmarkStart w:id="8" w:name="_Toc403574721"/>
      <w:r>
        <w:t>Interface Design</w:t>
      </w:r>
      <w:bookmarkEnd w:id="8"/>
    </w:p>
    <w:p w:rsidR="00090105" w:rsidRDefault="00090105">
      <w:pPr>
        <w:rPr>
          <w:rFonts w:cs="Arial"/>
        </w:rPr>
      </w:pPr>
      <w:r w:rsidRPr="006678CA">
        <w:rPr>
          <w:rFonts w:cs="Arial"/>
        </w:rPr>
        <w:pict>
          <v:shape id="_x0000_i1038" type="#_x0000_t75" style="width:6in;height:7.2pt" o:hrpct="0" o:hr="t">
            <v:imagedata r:id="rId7" o:title=""/>
          </v:shape>
        </w:pict>
      </w:r>
    </w:p>
    <w:p w:rsidR="00090105" w:rsidRDefault="00090105" w:rsidP="00955D91">
      <w:r>
        <w:t xml:space="preserve">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 </w:t>
      </w:r>
    </w:p>
    <w:p w:rsidR="00090105" w:rsidRDefault="00090105" w:rsidP="00955D91">
      <w:r>
        <w:t xml:space="preserve">There is also data transferred between the system and the database which is externally accessible as well as accessible in the game. Back end: the system will communicate with the database using SQL. Front end: the information will be displayed using HTML/XML formatting out of the game, and in the game it will be displayed on the computer screen in the game in text format. </w:t>
      </w:r>
    </w:p>
    <w:p w:rsidR="00090105" w:rsidRDefault="00090105" w:rsidP="00955D91">
      <w:r>
        <w:t>The design of the interfaces between human and computer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Each set of devices contains its own interface to bring the user into the simulation.</w:t>
      </w:r>
    </w:p>
    <w:p w:rsidR="00090105" w:rsidRDefault="00090105" w:rsidP="00955D91">
      <w:r>
        <w:t>Inputs: Input is from the devices, and each device has different input methods as described below.</w:t>
      </w:r>
    </w:p>
    <w:p w:rsidR="00090105" w:rsidRDefault="00090105" w:rsidP="00955D91">
      <w:r>
        <w:t>Outputs: Visual output via Oculus rift/computer monitor.  Audio output from the computer. Data output to the database.</w:t>
      </w:r>
    </w:p>
    <w:p w:rsidR="00090105" w:rsidRDefault="00090105" w:rsidP="00955D91">
      <w:pPr>
        <w:rPr>
          <w:noProof/>
          <w:lang w:eastAsia="en-AU"/>
        </w:rPr>
      </w:pPr>
      <w:r>
        <w:t>HUD interface design:</w:t>
      </w:r>
      <w:r w:rsidRPr="001B774F">
        <w:rPr>
          <w:noProof/>
          <w:lang w:eastAsia="en-AU"/>
        </w:rPr>
        <w:t xml:space="preserve"> </w:t>
      </w:r>
    </w:p>
    <w:p w:rsidR="00090105" w:rsidRDefault="00090105" w:rsidP="00955D91">
      <w:r w:rsidRPr="008268A5">
        <w:rPr>
          <w:noProof/>
          <w:lang w:eastAsia="en-AU"/>
        </w:rPr>
        <w:pict>
          <v:shape id="Picture 12" o:spid="_x0000_i1039" type="#_x0000_t75" style="width:417.75pt;height:234.75pt;visibility:visible">
            <v:imagedata r:id="rId15" o:title=""/>
          </v:shape>
        </w:pict>
      </w:r>
    </w:p>
    <w:p w:rsidR="00090105" w:rsidRDefault="00090105" w:rsidP="00955D91">
      <w:pPr>
        <w:rPr>
          <w:u w:val="single"/>
        </w:rPr>
      </w:pPr>
      <w:r>
        <w:rPr>
          <w:u w:val="single"/>
        </w:rPr>
        <w:t>Oculus Rift – Windows Kinect</w:t>
      </w:r>
    </w:p>
    <w:p w:rsidR="00090105" w:rsidRDefault="00090105" w:rsidP="00955D91">
      <w:r>
        <w:t xml:space="preserve">The inputs for these devices are the motion and movement sensors of the Kinect and the head rotation and movement sensors of the Oculus. When the user has put the Oculus Rift headset on they can move their head to move their head in the simulation. If the user is standing in the line of sight of the Kinect the user may now move their own body parts with correct results in the simulation to the max extent of the Kinect capabilities. </w:t>
      </w:r>
    </w:p>
    <w:p w:rsidR="00090105" w:rsidRDefault="00090105" w:rsidP="00955D91"/>
    <w:p w:rsidR="00090105" w:rsidRDefault="00090105" w:rsidP="00955D91">
      <w:r>
        <w:t xml:space="preserve">Finer inputs with the Kinect are custom made by making use of invisible collision boxes.  The boxes are positioned around and mapped to follow the in-game avatar. Entering a hand/s into the boxes will trigger a movement action. Only the arms and hands are utilized because we did not want players to lose their balance while performing leg movements, which would be likely to happen with a Oculus Rift headset on. </w:t>
      </w:r>
    </w:p>
    <w:p w:rsidR="00090105" w:rsidRDefault="00090105" w:rsidP="00955D91">
      <w:r w:rsidRPr="008268A5">
        <w:rPr>
          <w:noProof/>
          <w:lang w:eastAsia="en-AU"/>
        </w:rPr>
        <w:pict>
          <v:shape id="Picture 5" o:spid="_x0000_i1040" type="#_x0000_t75" style="width:385.5pt;height:240.75pt;visibility:visible">
            <v:imagedata r:id="rId16" o:title=""/>
          </v:shape>
        </w:pict>
      </w:r>
    </w:p>
    <w:p w:rsidR="00090105" w:rsidRDefault="00090105" w:rsidP="00955D91"/>
    <w:p w:rsidR="00090105" w:rsidRDefault="00090105" w:rsidP="00955D91">
      <w:r>
        <w:t>The Oculus movement follows through with all the combinations.</w:t>
      </w:r>
    </w:p>
    <w:p w:rsidR="00090105" w:rsidRDefault="00090105" w:rsidP="00955D91">
      <w:pPr>
        <w:rPr>
          <w:u w:val="single"/>
        </w:rPr>
      </w:pPr>
      <w:r>
        <w:rPr>
          <w:u w:val="single"/>
        </w:rPr>
        <w:t>Oculus Rift – Razer Hydra</w:t>
      </w:r>
    </w:p>
    <w:p w:rsidR="00090105" w:rsidRDefault="00090105" w:rsidP="00955D91">
      <w:r>
        <w:t>The Razer Hydra is controlled by holding the joysticks supplied. They have multiple buttons on then which allow the user to perform certain actions with their hands. The user can use the buttons on the side of the Razer Hydra to perform certain hand gestures. Left joystick on the Razer Hydra is for player movement. The right joystick is for camera movement (debugging purposes).</w:t>
      </w:r>
    </w:p>
    <w:p w:rsidR="00090105" w:rsidRDefault="00090105" w:rsidP="00955D91">
      <w:r w:rsidRPr="008268A5">
        <w:rPr>
          <w:noProof/>
          <w:lang w:eastAsia="en-AU"/>
        </w:rPr>
        <w:pict>
          <v:shape id="Picture 10" o:spid="_x0000_i1041" type="#_x0000_t75" style="width:410.25pt;height:307.5pt;visibility:visible">
            <v:imagedata r:id="rId17" o:title=""/>
          </v:shape>
        </w:pict>
      </w:r>
    </w:p>
    <w:p w:rsidR="00090105" w:rsidRDefault="00090105" w:rsidP="00955D91">
      <w:pPr>
        <w:rPr>
          <w:u w:val="single"/>
        </w:rPr>
      </w:pPr>
      <w:r>
        <w:rPr>
          <w:u w:val="single"/>
        </w:rPr>
        <w:t>Oculus Rift – Leap Motion</w:t>
      </w:r>
    </w:p>
    <w:p w:rsidR="00090105" w:rsidRDefault="00090105"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090105" w:rsidRPr="00977AAE" w:rsidRDefault="00090105" w:rsidP="00955D91">
      <w:pPr>
        <w:rPr>
          <w:noProof/>
          <w:lang w:eastAsia="en-AU"/>
        </w:rPr>
      </w:pPr>
      <w:r w:rsidRPr="008268A5">
        <w:rPr>
          <w:noProof/>
          <w:lang w:eastAsia="en-AU"/>
        </w:rPr>
        <w:pict>
          <v:shape id="Picture 7" o:spid="_x0000_i1042" type="#_x0000_t75" style="width:3in;height:4in;visibility:visible">
            <v:imagedata r:id="rId18" o:title=""/>
          </v:shape>
        </w:pict>
      </w:r>
      <w:r w:rsidRPr="00977AAE">
        <w:rPr>
          <w:noProof/>
          <w:lang w:eastAsia="en-AU"/>
        </w:rPr>
        <w:pict>
          <v:shape id="_x0000_i1043" type="#_x0000_t75" style="width:3in;height:4in">
            <v:imagedata r:id="rId19" o:title=""/>
          </v:shape>
        </w:pict>
      </w:r>
    </w:p>
    <w:p w:rsidR="00090105" w:rsidRDefault="00090105" w:rsidP="00955D91">
      <w:r w:rsidRPr="008268A5">
        <w:rPr>
          <w:noProof/>
          <w:lang w:eastAsia="en-AU"/>
        </w:rPr>
        <w:pict>
          <v:shape id="Picture 6" o:spid="_x0000_i1044" type="#_x0000_t75" style="width:447pt;height:214.5pt;visibility:visible">
            <v:imagedata r:id="rId20" o:title=""/>
          </v:shape>
        </w:pict>
      </w:r>
    </w:p>
    <w:p w:rsidR="00090105" w:rsidRPr="00955D91" w:rsidRDefault="00090105" w:rsidP="00955D91">
      <w:pPr>
        <w:rPr>
          <w:u w:val="single"/>
        </w:rPr>
      </w:pPr>
      <w:r w:rsidRPr="00955D91">
        <w:rPr>
          <w:u w:val="single"/>
        </w:rPr>
        <w:t>Oculus Rift – Keyboard/Mouse</w:t>
      </w:r>
    </w:p>
    <w:p w:rsidR="00090105" w:rsidRDefault="00090105" w:rsidP="00955D91">
      <w:r>
        <w:t>This is mainly our testing input selection of devices. The keyboard and mouse is used for the times when a group member does not have access to a certain piece of equipment so this is used as a supplement. It's also available to players as an alternative option for the other devices.</w:t>
      </w:r>
    </w:p>
    <w:p w:rsidR="00090105" w:rsidRDefault="00090105">
      <w:pPr>
        <w:rPr>
          <w:rFonts w:ascii="Cambria" w:hAnsi="Cambria"/>
          <w:b/>
          <w:bCs/>
          <w:color w:val="365F91"/>
          <w:sz w:val="28"/>
          <w:szCs w:val="28"/>
        </w:rPr>
      </w:pPr>
      <w:r>
        <w:br w:type="page"/>
      </w:r>
    </w:p>
    <w:p w:rsidR="00090105" w:rsidRDefault="00090105" w:rsidP="00A021D6">
      <w:pPr>
        <w:pStyle w:val="Heading1"/>
      </w:pPr>
      <w:bookmarkStart w:id="9" w:name="_Toc403574722"/>
      <w:r>
        <w:t>References</w:t>
      </w:r>
      <w:bookmarkEnd w:id="9"/>
    </w:p>
    <w:p w:rsidR="00090105" w:rsidRDefault="00090105" w:rsidP="00A021D6">
      <w:r w:rsidRPr="006678CA">
        <w:rPr>
          <w:rFonts w:cs="Arial"/>
        </w:rPr>
        <w:pict>
          <v:shape id="_x0000_i1045" type="#_x0000_t75" style="width:6in;height:7.2pt" o:hrpct="0" o:hr="t">
            <v:imagedata r:id="rId7" o:title=""/>
          </v:shape>
        </w:pict>
      </w:r>
      <w:hyperlink r:id="rId21" w:history="1">
        <w:r w:rsidRPr="007E3A00">
          <w:rPr>
            <w:rStyle w:val="Hyperlink"/>
          </w:rPr>
          <w:t>http://www.nwlink.com/~donclark/design/design_models.html</w:t>
        </w:r>
      </w:hyperlink>
    </w:p>
    <w:p w:rsidR="00090105" w:rsidRDefault="00090105" w:rsidP="00A021D6">
      <w:hyperlink r:id="rId22" w:history="1">
        <w:r w:rsidRPr="00CA3417">
          <w:rPr>
            <w:rStyle w:val="Hyperlink"/>
          </w:rPr>
          <w:t>http://www.rockwellautomation.com/resources/images/rockwellautomation/services/Generic_Computer--graphic_280w.jpg</w:t>
        </w:r>
      </w:hyperlink>
    </w:p>
    <w:p w:rsidR="00090105" w:rsidRDefault="00090105" w:rsidP="00A021D6">
      <w:hyperlink r:id="rId23" w:history="1">
        <w:r w:rsidRPr="00CA3417">
          <w:rPr>
            <w:rStyle w:val="Hyperlink"/>
          </w:rPr>
          <w:t>http://www.dallmeier.ru/fileadmin/upload_electronic/Unternehmen/Niederlassungen/Dallmeier_Russland/Planning_icons_single/Shapes/JPG/Symbols/Cloud%20internet.jpg</w:t>
        </w:r>
      </w:hyperlink>
    </w:p>
    <w:p w:rsidR="00090105" w:rsidRDefault="00090105" w:rsidP="00A021D6">
      <w:hyperlink r:id="rId24" w:history="1">
        <w:r w:rsidRPr="00CA3417">
          <w:rPr>
            <w:rStyle w:val="Hyperlink"/>
          </w:rPr>
          <w:t>http://www.advess.net/media/database_server1.jpg</w:t>
        </w:r>
      </w:hyperlink>
    </w:p>
    <w:p w:rsidR="00090105" w:rsidRDefault="00090105" w:rsidP="00A021D6">
      <w:hyperlink r:id="rId25" w:history="1">
        <w:r w:rsidRPr="00CA3417">
          <w:rPr>
            <w:rStyle w:val="Hyperlink"/>
          </w:rPr>
          <w:t>http://www.blograzzi.net/wp-content/uploads/2011/04/arrow.jpg?234d14</w:t>
        </w:r>
      </w:hyperlink>
    </w:p>
    <w:p w:rsidR="00090105" w:rsidRDefault="00090105" w:rsidP="00A021D6">
      <w:hyperlink r:id="rId26" w:history="1">
        <w:r w:rsidRPr="00CA3417">
          <w:rPr>
            <w:rStyle w:val="Hyperlink"/>
          </w:rPr>
          <w:t>http://www.tedesys.es/sites/default/files/kinect.jpg</w:t>
        </w:r>
      </w:hyperlink>
    </w:p>
    <w:p w:rsidR="00090105" w:rsidRDefault="00090105" w:rsidP="00A021D6">
      <w:hyperlink r:id="rId27" w:history="1">
        <w:r w:rsidRPr="00CA3417">
          <w:rPr>
            <w:rStyle w:val="Hyperlink"/>
          </w:rPr>
          <w:t>http://upload.wikimedia.org/wikipedia/commons/a/ae/Oculus_Rift_-_Developer_Version_-_Front.jpg</w:t>
        </w:r>
      </w:hyperlink>
    </w:p>
    <w:p w:rsidR="00090105" w:rsidRDefault="00090105" w:rsidP="00A021D6">
      <w:hyperlink r:id="rId28" w:history="1">
        <w:r w:rsidRPr="00CA3417">
          <w:rPr>
            <w:rStyle w:val="Hyperlink"/>
          </w:rPr>
          <w:t>http://www.softicons.com/social-media-icons/free-social-media-icons-by-aha-soft/user-icon</w:t>
        </w:r>
      </w:hyperlink>
    </w:p>
    <w:p w:rsidR="00090105" w:rsidRDefault="00090105" w:rsidP="00A021D6">
      <w:hyperlink r:id="rId29" w:history="1">
        <w:r w:rsidRPr="00CA3417">
          <w:rPr>
            <w:rStyle w:val="Hyperlink"/>
          </w:rPr>
          <w:t>http://www.softicons.com/web-icons/user-icons-by-2shi/user-1-icon</w:t>
        </w:r>
      </w:hyperlink>
    </w:p>
    <w:p w:rsidR="00090105" w:rsidRDefault="00090105" w:rsidP="00A021D6">
      <w:pPr>
        <w:rPr>
          <w:rFonts w:ascii="Cambria" w:hAnsi="Cambria"/>
          <w:b/>
          <w:bCs/>
          <w:color w:val="365F91"/>
          <w:sz w:val="28"/>
          <w:szCs w:val="28"/>
        </w:rPr>
      </w:pPr>
      <w:r>
        <w:br w:type="page"/>
      </w:r>
    </w:p>
    <w:p w:rsidR="00090105" w:rsidRDefault="00090105" w:rsidP="007449F9">
      <w:pPr>
        <w:pStyle w:val="Heading1"/>
      </w:pPr>
      <w:bookmarkStart w:id="10" w:name="_Toc403574723"/>
      <w:r>
        <w:t>Appendices</w:t>
      </w:r>
      <w:bookmarkEnd w:id="10"/>
    </w:p>
    <w:p w:rsidR="00090105" w:rsidRDefault="00090105" w:rsidP="007449F9">
      <w:pPr>
        <w:rPr>
          <w:rFonts w:cs="Arial"/>
        </w:rPr>
      </w:pPr>
      <w:r w:rsidRPr="006678CA">
        <w:rPr>
          <w:rFonts w:cs="Arial"/>
        </w:rPr>
        <w:pict>
          <v:shape id="_x0000_i1046" type="#_x0000_t75" style="width:6in;height:7.2pt" o:hrpct="0" o:hr="t">
            <v:imagedata r:id="rId7" o:title=""/>
          </v:shape>
        </w:pict>
      </w:r>
    </w:p>
    <w:p w:rsidR="00090105" w:rsidRDefault="00090105" w:rsidP="00A021D6">
      <w:r>
        <w:t>Appendix A: Deliverable Task Breakdown Statement</w:t>
      </w:r>
    </w:p>
    <w:p w:rsidR="00090105" w:rsidRDefault="00090105" w:rsidP="007449F9">
      <w:r>
        <w:br w:type="page"/>
        <w:t>Appendix A:</w:t>
      </w:r>
    </w:p>
    <w:p w:rsidR="00090105" w:rsidRPr="007449F9" w:rsidRDefault="00090105" w:rsidP="007449F9">
      <w:r w:rsidRPr="008268A5">
        <w:rPr>
          <w:noProof/>
          <w:lang w:eastAsia="en-AU"/>
        </w:rPr>
        <w:pict>
          <v:shape id="Picture 2" o:spid="_x0000_i1047" type="#_x0000_t75" style="width:511.5pt;height:229.5pt;visibility:visible">
            <v:imagedata r:id="rId30" o:title=""/>
          </v:shape>
        </w:pict>
      </w:r>
    </w:p>
    <w:sectPr w:rsidR="00090105" w:rsidRPr="007449F9" w:rsidSect="00EA1C6E">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105" w:rsidRDefault="00090105" w:rsidP="00665281">
      <w:pPr>
        <w:spacing w:after="0" w:line="240" w:lineRule="auto"/>
      </w:pPr>
      <w:r>
        <w:separator/>
      </w:r>
    </w:p>
  </w:endnote>
  <w:endnote w:type="continuationSeparator" w:id="0">
    <w:p w:rsidR="00090105" w:rsidRDefault="00090105" w:rsidP="006652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105" w:rsidRDefault="00090105">
    <w:pPr>
      <w:pStyle w:val="Footer"/>
      <w:jc w:val="center"/>
    </w:pPr>
    <w:fldSimple w:instr=" PAGE   \* MERGEFORMAT ">
      <w:r>
        <w:rPr>
          <w:noProof/>
        </w:rPr>
        <w:t>1</w:t>
      </w:r>
    </w:fldSimple>
  </w:p>
  <w:p w:rsidR="00090105" w:rsidRDefault="000901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105" w:rsidRDefault="00090105" w:rsidP="00665281">
      <w:pPr>
        <w:spacing w:after="0" w:line="240" w:lineRule="auto"/>
      </w:pPr>
      <w:r>
        <w:separator/>
      </w:r>
    </w:p>
  </w:footnote>
  <w:footnote w:type="continuationSeparator" w:id="0">
    <w:p w:rsidR="00090105" w:rsidRDefault="00090105" w:rsidP="006652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rPr>
    </w:lvl>
    <w:lvl w:ilvl="1">
      <w:start w:val="1"/>
      <w:numFmt w:val="bullet"/>
      <w:lvlText w:val="◦"/>
      <w:lvlJc w:val="left"/>
      <w:pPr>
        <w:tabs>
          <w:tab w:val="num" w:pos="1800"/>
        </w:tabs>
        <w:ind w:left="1800" w:hanging="360"/>
      </w:pPr>
      <w:rPr>
        <w:rFonts w:ascii="OpenSymbol" w:eastAsia="OpenSymbol"/>
      </w:rPr>
    </w:lvl>
    <w:lvl w:ilvl="2">
      <w:start w:val="1"/>
      <w:numFmt w:val="bullet"/>
      <w:lvlText w:val="▪"/>
      <w:lvlJc w:val="left"/>
      <w:pPr>
        <w:tabs>
          <w:tab w:val="num" w:pos="2160"/>
        </w:tabs>
        <w:ind w:left="2160" w:hanging="360"/>
      </w:pPr>
      <w:rPr>
        <w:rFonts w:ascii="OpenSymbol" w:eastAsia="OpenSymbol"/>
      </w:rPr>
    </w:lvl>
    <w:lvl w:ilvl="3">
      <w:start w:val="1"/>
      <w:numFmt w:val="bullet"/>
      <w:lvlText w:val=""/>
      <w:lvlJc w:val="left"/>
      <w:pPr>
        <w:tabs>
          <w:tab w:val="num" w:pos="2520"/>
        </w:tabs>
        <w:ind w:left="2520" w:hanging="360"/>
      </w:pPr>
      <w:rPr>
        <w:rFonts w:ascii="Symbol" w:hAnsi="Symbol"/>
      </w:rPr>
    </w:lvl>
    <w:lvl w:ilvl="4">
      <w:start w:val="1"/>
      <w:numFmt w:val="bullet"/>
      <w:lvlText w:val="◦"/>
      <w:lvlJc w:val="left"/>
      <w:pPr>
        <w:tabs>
          <w:tab w:val="num" w:pos="2880"/>
        </w:tabs>
        <w:ind w:left="2880" w:hanging="360"/>
      </w:pPr>
      <w:rPr>
        <w:rFonts w:ascii="OpenSymbol" w:eastAsia="OpenSymbol"/>
      </w:rPr>
    </w:lvl>
    <w:lvl w:ilvl="5">
      <w:start w:val="1"/>
      <w:numFmt w:val="bullet"/>
      <w:lvlText w:val="▪"/>
      <w:lvlJc w:val="left"/>
      <w:pPr>
        <w:tabs>
          <w:tab w:val="num" w:pos="3240"/>
        </w:tabs>
        <w:ind w:left="3240" w:hanging="360"/>
      </w:pPr>
      <w:rPr>
        <w:rFonts w:ascii="OpenSymbol" w:eastAsia="OpenSymbol"/>
      </w:rPr>
    </w:lvl>
    <w:lvl w:ilvl="6">
      <w:start w:val="1"/>
      <w:numFmt w:val="bullet"/>
      <w:lvlText w:val=""/>
      <w:lvlJc w:val="left"/>
      <w:pPr>
        <w:tabs>
          <w:tab w:val="num" w:pos="3600"/>
        </w:tabs>
        <w:ind w:left="3600" w:hanging="360"/>
      </w:pPr>
      <w:rPr>
        <w:rFonts w:ascii="Symbol" w:hAnsi="Symbol"/>
      </w:rPr>
    </w:lvl>
    <w:lvl w:ilvl="7">
      <w:start w:val="1"/>
      <w:numFmt w:val="bullet"/>
      <w:lvlText w:val="◦"/>
      <w:lvlJc w:val="left"/>
      <w:pPr>
        <w:tabs>
          <w:tab w:val="num" w:pos="3960"/>
        </w:tabs>
        <w:ind w:left="3960" w:hanging="360"/>
      </w:pPr>
      <w:rPr>
        <w:rFonts w:ascii="OpenSymbol" w:eastAsia="OpenSymbol"/>
      </w:rPr>
    </w:lvl>
    <w:lvl w:ilvl="8">
      <w:start w:val="1"/>
      <w:numFmt w:val="bullet"/>
      <w:lvlText w:val="▪"/>
      <w:lvlJc w:val="left"/>
      <w:pPr>
        <w:tabs>
          <w:tab w:val="num" w:pos="4320"/>
        </w:tabs>
        <w:ind w:left="4320" w:hanging="360"/>
      </w:pPr>
      <w:rPr>
        <w:rFonts w:ascii="OpenSymbol" w:eastAsia="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eastAsia="OpenSymbol"/>
      </w:rPr>
    </w:lvl>
    <w:lvl w:ilvl="2">
      <w:start w:val="1"/>
      <w:numFmt w:val="bullet"/>
      <w:lvlText w:val="▪"/>
      <w:lvlJc w:val="left"/>
      <w:pPr>
        <w:tabs>
          <w:tab w:val="num" w:pos="1440"/>
        </w:tabs>
        <w:ind w:left="1440" w:hanging="360"/>
      </w:pPr>
      <w:rPr>
        <w:rFonts w:ascii="OpenSymbol" w:eastAsia="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eastAsia="OpenSymbol"/>
      </w:rPr>
    </w:lvl>
    <w:lvl w:ilvl="5">
      <w:start w:val="1"/>
      <w:numFmt w:val="bullet"/>
      <w:lvlText w:val="▪"/>
      <w:lvlJc w:val="left"/>
      <w:pPr>
        <w:tabs>
          <w:tab w:val="num" w:pos="2520"/>
        </w:tabs>
        <w:ind w:left="2520" w:hanging="360"/>
      </w:pPr>
      <w:rPr>
        <w:rFonts w:ascii="OpenSymbol" w:eastAsia="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eastAsia="OpenSymbol"/>
      </w:rPr>
    </w:lvl>
    <w:lvl w:ilvl="8">
      <w:start w:val="1"/>
      <w:numFmt w:val="bullet"/>
      <w:lvlText w:val="▪"/>
      <w:lvlJc w:val="left"/>
      <w:pPr>
        <w:tabs>
          <w:tab w:val="num" w:pos="3600"/>
        </w:tabs>
        <w:ind w:left="3600" w:hanging="360"/>
      </w:pPr>
      <w:rPr>
        <w:rFonts w:ascii="OpenSymbol" w:eastAsia="OpenSymbol"/>
      </w:rPr>
    </w:lvl>
  </w:abstractNum>
  <w:abstractNum w:abstractNumId="3">
    <w:nsid w:val="05BC26D7"/>
    <w:multiLevelType w:val="hybridMultilevel"/>
    <w:tmpl w:val="9DB834D0"/>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4">
    <w:nsid w:val="0D356F52"/>
    <w:multiLevelType w:val="hybridMultilevel"/>
    <w:tmpl w:val="2D4C0C30"/>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7">
    <w:nsid w:val="20B9215D"/>
    <w:multiLevelType w:val="hybridMultilevel"/>
    <w:tmpl w:val="A8DEFA9C"/>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2">
    <w:nsid w:val="380426CC"/>
    <w:multiLevelType w:val="hybridMultilevel"/>
    <w:tmpl w:val="65F0231A"/>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7">
    <w:nsid w:val="568D27D0"/>
    <w:multiLevelType w:val="hybridMultilevel"/>
    <w:tmpl w:val="F8BC0066"/>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8">
    <w:nsid w:val="586B5837"/>
    <w:multiLevelType w:val="hybridMultilevel"/>
    <w:tmpl w:val="6B44A162"/>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cs="Times New Roman" w:hint="default"/>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F5937"/>
    <w:rsid w:val="00026224"/>
    <w:rsid w:val="00074450"/>
    <w:rsid w:val="0007718C"/>
    <w:rsid w:val="00084CD3"/>
    <w:rsid w:val="00090105"/>
    <w:rsid w:val="000D1692"/>
    <w:rsid w:val="000D25A6"/>
    <w:rsid w:val="000E5C01"/>
    <w:rsid w:val="00163552"/>
    <w:rsid w:val="001728B8"/>
    <w:rsid w:val="00194630"/>
    <w:rsid w:val="001B774F"/>
    <w:rsid w:val="001D2B76"/>
    <w:rsid w:val="00211D97"/>
    <w:rsid w:val="00217FC2"/>
    <w:rsid w:val="00232BE9"/>
    <w:rsid w:val="0025416C"/>
    <w:rsid w:val="002A380F"/>
    <w:rsid w:val="002B0141"/>
    <w:rsid w:val="002D4E46"/>
    <w:rsid w:val="002F03BE"/>
    <w:rsid w:val="002F3813"/>
    <w:rsid w:val="00305317"/>
    <w:rsid w:val="00393985"/>
    <w:rsid w:val="003C5EC8"/>
    <w:rsid w:val="003E360B"/>
    <w:rsid w:val="0042677C"/>
    <w:rsid w:val="00431B41"/>
    <w:rsid w:val="00464A4C"/>
    <w:rsid w:val="005115DE"/>
    <w:rsid w:val="00540871"/>
    <w:rsid w:val="005B4CC4"/>
    <w:rsid w:val="005E2465"/>
    <w:rsid w:val="00604467"/>
    <w:rsid w:val="00665281"/>
    <w:rsid w:val="006678CA"/>
    <w:rsid w:val="006D304F"/>
    <w:rsid w:val="006F5937"/>
    <w:rsid w:val="00720D84"/>
    <w:rsid w:val="007412CD"/>
    <w:rsid w:val="007449F9"/>
    <w:rsid w:val="00761484"/>
    <w:rsid w:val="0077014C"/>
    <w:rsid w:val="007D2E9F"/>
    <w:rsid w:val="007E2AD2"/>
    <w:rsid w:val="007E3A00"/>
    <w:rsid w:val="00811B7B"/>
    <w:rsid w:val="008268A5"/>
    <w:rsid w:val="008A0305"/>
    <w:rsid w:val="008B43DE"/>
    <w:rsid w:val="008F6E84"/>
    <w:rsid w:val="009177D4"/>
    <w:rsid w:val="009305D4"/>
    <w:rsid w:val="00935DB2"/>
    <w:rsid w:val="00955D91"/>
    <w:rsid w:val="00977AAE"/>
    <w:rsid w:val="009912BC"/>
    <w:rsid w:val="009E1F2A"/>
    <w:rsid w:val="00A021D6"/>
    <w:rsid w:val="00A9465D"/>
    <w:rsid w:val="00AC5A7A"/>
    <w:rsid w:val="00AE5639"/>
    <w:rsid w:val="00B62B59"/>
    <w:rsid w:val="00B716F0"/>
    <w:rsid w:val="00BB4E03"/>
    <w:rsid w:val="00BE5B25"/>
    <w:rsid w:val="00BE6083"/>
    <w:rsid w:val="00C81DFB"/>
    <w:rsid w:val="00CA3417"/>
    <w:rsid w:val="00D06C87"/>
    <w:rsid w:val="00D16FAC"/>
    <w:rsid w:val="00D751AB"/>
    <w:rsid w:val="00D94C67"/>
    <w:rsid w:val="00D9691A"/>
    <w:rsid w:val="00EA1C6E"/>
    <w:rsid w:val="00EE0214"/>
    <w:rsid w:val="00F15FE1"/>
    <w:rsid w:val="00F50773"/>
    <w:rsid w:val="00F7599D"/>
    <w:rsid w:val="00F8083E"/>
    <w:rsid w:val="00FA11D3"/>
  </w:rsids>
  <m:mathPr>
    <m:mathFont m:val="Cambria Math"/>
    <m:brkBin m:val="before"/>
    <m:brkBinSub m:val="--"/>
    <m:smallFrac m:val="off"/>
    <m:dispDef/>
    <m:lMargin m:val="0"/>
    <m:rMargin m:val="0"/>
    <m:defJc m:val="centerGroup"/>
    <m:wrapIndent m:val="1440"/>
    <m:intLim m:val="subSup"/>
    <m:naryLim m:val="undOvr"/>
  </m:mathPr>
  <w:uiCompat97To2003/>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A1C6E"/>
    <w:pPr>
      <w:spacing w:after="200" w:line="276" w:lineRule="auto"/>
    </w:pPr>
    <w:rPr>
      <w:lang w:eastAsia="en-US"/>
    </w:rPr>
  </w:style>
  <w:style w:type="paragraph" w:styleId="Heading1">
    <w:name w:val="heading 1"/>
    <w:basedOn w:val="Normal"/>
    <w:next w:val="Normal"/>
    <w:link w:val="Heading1Char"/>
    <w:uiPriority w:val="99"/>
    <w:qFormat/>
    <w:rsid w:val="007449F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449F9"/>
    <w:rPr>
      <w:rFonts w:ascii="Cambria" w:hAnsi="Cambria" w:cs="Times New Roman"/>
      <w:b/>
      <w:bCs/>
      <w:color w:val="365F91"/>
      <w:sz w:val="28"/>
      <w:szCs w:val="28"/>
    </w:rPr>
  </w:style>
  <w:style w:type="paragraph" w:styleId="TOCHeading">
    <w:name w:val="TOC Heading"/>
    <w:basedOn w:val="Heading1"/>
    <w:next w:val="Normal"/>
    <w:uiPriority w:val="99"/>
    <w:qFormat/>
    <w:rsid w:val="007449F9"/>
    <w:pPr>
      <w:outlineLvl w:val="9"/>
    </w:pPr>
    <w:rPr>
      <w:lang w:val="en-US" w:eastAsia="ja-JP"/>
    </w:rPr>
  </w:style>
  <w:style w:type="paragraph" w:styleId="BalloonText">
    <w:name w:val="Balloon Text"/>
    <w:basedOn w:val="Normal"/>
    <w:link w:val="BalloonTextChar"/>
    <w:uiPriority w:val="99"/>
    <w:semiHidden/>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449F9"/>
    <w:rPr>
      <w:rFonts w:ascii="Tahoma" w:hAnsi="Tahoma" w:cs="Tahoma"/>
      <w:sz w:val="16"/>
      <w:szCs w:val="16"/>
    </w:rPr>
  </w:style>
  <w:style w:type="paragraph" w:styleId="TOC1">
    <w:name w:val="toc 1"/>
    <w:basedOn w:val="Normal"/>
    <w:next w:val="Normal"/>
    <w:autoRedefine/>
    <w:uiPriority w:val="99"/>
    <w:rsid w:val="007449F9"/>
    <w:pPr>
      <w:spacing w:after="100"/>
    </w:pPr>
  </w:style>
  <w:style w:type="character" w:styleId="Hyperlink">
    <w:name w:val="Hyperlink"/>
    <w:basedOn w:val="DefaultParagraphFont"/>
    <w:uiPriority w:val="99"/>
    <w:rsid w:val="007449F9"/>
    <w:rPr>
      <w:rFonts w:cs="Times New Roman"/>
      <w:color w:val="0000FF"/>
      <w:u w:val="single"/>
    </w:rPr>
  </w:style>
  <w:style w:type="paragraph" w:styleId="NormalIndent">
    <w:name w:val="Normal Indent"/>
    <w:basedOn w:val="Normal"/>
    <w:uiPriority w:val="99"/>
    <w:semiHidden/>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99"/>
    <w:qFormat/>
    <w:rsid w:val="00AE5639"/>
    <w:pPr>
      <w:ind w:left="720"/>
      <w:contextualSpacing/>
    </w:pPr>
  </w:style>
  <w:style w:type="paragraph" w:styleId="Header">
    <w:name w:val="header"/>
    <w:basedOn w:val="Normal"/>
    <w:link w:val="HeaderChar"/>
    <w:uiPriority w:val="99"/>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665281"/>
    <w:rPr>
      <w:rFonts w:cs="Times New Roman"/>
    </w:rPr>
  </w:style>
  <w:style w:type="paragraph" w:styleId="Footer">
    <w:name w:val="footer"/>
    <w:basedOn w:val="Normal"/>
    <w:link w:val="FooterChar"/>
    <w:uiPriority w:val="99"/>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665281"/>
    <w:rPr>
      <w:rFonts w:cs="Times New Roman"/>
    </w:rPr>
  </w:style>
</w:styles>
</file>

<file path=word/webSettings.xml><?xml version="1.0" encoding="utf-8"?>
<w:webSettings xmlns:r="http://schemas.openxmlformats.org/officeDocument/2006/relationships" xmlns:w="http://schemas.openxmlformats.org/wordprocessingml/2006/main">
  <w:divs>
    <w:div w:id="990327206">
      <w:marLeft w:val="0"/>
      <w:marRight w:val="0"/>
      <w:marTop w:val="0"/>
      <w:marBottom w:val="0"/>
      <w:divBdr>
        <w:top w:val="none" w:sz="0" w:space="0" w:color="auto"/>
        <w:left w:val="none" w:sz="0" w:space="0" w:color="auto"/>
        <w:bottom w:val="none" w:sz="0" w:space="0" w:color="auto"/>
        <w:right w:val="none" w:sz="0" w:space="0" w:color="auto"/>
      </w:divBdr>
    </w:div>
    <w:div w:id="990327207">
      <w:marLeft w:val="0"/>
      <w:marRight w:val="0"/>
      <w:marTop w:val="0"/>
      <w:marBottom w:val="0"/>
      <w:divBdr>
        <w:top w:val="none" w:sz="0" w:space="0" w:color="auto"/>
        <w:left w:val="none" w:sz="0" w:space="0" w:color="auto"/>
        <w:bottom w:val="none" w:sz="0" w:space="0" w:color="auto"/>
        <w:right w:val="none" w:sz="0" w:space="0" w:color="auto"/>
      </w:divBdr>
    </w:div>
    <w:div w:id="990327208">
      <w:marLeft w:val="0"/>
      <w:marRight w:val="0"/>
      <w:marTop w:val="0"/>
      <w:marBottom w:val="0"/>
      <w:divBdr>
        <w:top w:val="none" w:sz="0" w:space="0" w:color="auto"/>
        <w:left w:val="none" w:sz="0" w:space="0" w:color="auto"/>
        <w:bottom w:val="none" w:sz="0" w:space="0" w:color="auto"/>
        <w:right w:val="none" w:sz="0" w:space="0" w:color="auto"/>
      </w:divBdr>
    </w:div>
    <w:div w:id="990327209">
      <w:marLeft w:val="0"/>
      <w:marRight w:val="0"/>
      <w:marTop w:val="0"/>
      <w:marBottom w:val="0"/>
      <w:divBdr>
        <w:top w:val="none" w:sz="0" w:space="0" w:color="auto"/>
        <w:left w:val="none" w:sz="0" w:space="0" w:color="auto"/>
        <w:bottom w:val="none" w:sz="0" w:space="0" w:color="auto"/>
        <w:right w:val="none" w:sz="0" w:space="0" w:color="auto"/>
      </w:divBdr>
    </w:div>
    <w:div w:id="990327210">
      <w:marLeft w:val="0"/>
      <w:marRight w:val="0"/>
      <w:marTop w:val="0"/>
      <w:marBottom w:val="0"/>
      <w:divBdr>
        <w:top w:val="none" w:sz="0" w:space="0" w:color="auto"/>
        <w:left w:val="none" w:sz="0" w:space="0" w:color="auto"/>
        <w:bottom w:val="none" w:sz="0" w:space="0" w:color="auto"/>
        <w:right w:val="none" w:sz="0" w:space="0" w:color="auto"/>
      </w:divBdr>
    </w:div>
    <w:div w:id="990327211">
      <w:marLeft w:val="0"/>
      <w:marRight w:val="0"/>
      <w:marTop w:val="0"/>
      <w:marBottom w:val="0"/>
      <w:divBdr>
        <w:top w:val="none" w:sz="0" w:space="0" w:color="auto"/>
        <w:left w:val="none" w:sz="0" w:space="0" w:color="auto"/>
        <w:bottom w:val="none" w:sz="0" w:space="0" w:color="auto"/>
        <w:right w:val="none" w:sz="0" w:space="0" w:color="auto"/>
      </w:divBdr>
    </w:div>
    <w:div w:id="990327212">
      <w:marLeft w:val="0"/>
      <w:marRight w:val="0"/>
      <w:marTop w:val="0"/>
      <w:marBottom w:val="0"/>
      <w:divBdr>
        <w:top w:val="none" w:sz="0" w:space="0" w:color="auto"/>
        <w:left w:val="none" w:sz="0" w:space="0" w:color="auto"/>
        <w:bottom w:val="none" w:sz="0" w:space="0" w:color="auto"/>
        <w:right w:val="none" w:sz="0" w:space="0" w:color="auto"/>
      </w:divBdr>
    </w:div>
    <w:div w:id="990327213">
      <w:marLeft w:val="0"/>
      <w:marRight w:val="0"/>
      <w:marTop w:val="0"/>
      <w:marBottom w:val="0"/>
      <w:divBdr>
        <w:top w:val="none" w:sz="0" w:space="0" w:color="auto"/>
        <w:left w:val="none" w:sz="0" w:space="0" w:color="auto"/>
        <w:bottom w:val="none" w:sz="0" w:space="0" w:color="auto"/>
        <w:right w:val="none" w:sz="0" w:space="0" w:color="auto"/>
      </w:divBdr>
    </w:div>
    <w:div w:id="990327214">
      <w:marLeft w:val="0"/>
      <w:marRight w:val="0"/>
      <w:marTop w:val="0"/>
      <w:marBottom w:val="0"/>
      <w:divBdr>
        <w:top w:val="none" w:sz="0" w:space="0" w:color="auto"/>
        <w:left w:val="none" w:sz="0" w:space="0" w:color="auto"/>
        <w:bottom w:val="none" w:sz="0" w:space="0" w:color="auto"/>
        <w:right w:val="none" w:sz="0" w:space="0" w:color="auto"/>
      </w:divBdr>
    </w:div>
    <w:div w:id="99032721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jpeg"/><Relationship Id="rId26" Type="http://schemas.openxmlformats.org/officeDocument/2006/relationships/hyperlink" Target="http://www.tedesys.es/sites/default/files/kinect.jpg" TargetMode="External"/><Relationship Id="rId3" Type="http://schemas.openxmlformats.org/officeDocument/2006/relationships/settings" Target="settings.xml"/><Relationship Id="rId21" Type="http://schemas.openxmlformats.org/officeDocument/2006/relationships/hyperlink" Target="http://www.nwlink.com/~donclark/design/design_models.html"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hyperlink" Target="http://www.blograzzi.net/wp-content/uploads/2011/04/arrow.jpg?234d1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softicons.com/web-icons/user-icons-by-2shi/user-1-ic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yperlink" Target="http://www.advess.net/media/database_server1.jp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dallmeier.ru/fileadmin/upload_electronic/Unternehmen/Niederlassungen/Dallmeier_Russland/Planning_icons_single/Shapes/JPG/Symbols/Cloud%20internet.jpg" TargetMode="External"/><Relationship Id="rId28" Type="http://schemas.openxmlformats.org/officeDocument/2006/relationships/hyperlink" Target="http://www.softicons.com/social-media-icons/free-social-media-icons-by-aha-soft/user-icon" TargetMode="External"/><Relationship Id="rId10" Type="http://schemas.openxmlformats.org/officeDocument/2006/relationships/image" Target="media/image4.emf"/><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www.rockwellautomation.com/resources/images/rockwellautomation/services/Generic_Computer--graphic_280w.jpg" TargetMode="External"/><Relationship Id="rId27" Type="http://schemas.openxmlformats.org/officeDocument/2006/relationships/hyperlink" Target="http://upload.wikimedia.org/wikipedia/commons/a/ae/Oculus_Rift_-_Developer_Version_-_Front.jpg"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238</TotalTime>
  <Pages>19</Pages>
  <Words>2424</Words>
  <Characters>13821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dc:creator>
  <cp:keywords/>
  <dc:description/>
  <cp:lastModifiedBy>Anopan Dharmaratnam Kandiah</cp:lastModifiedBy>
  <cp:revision>21</cp:revision>
  <dcterms:created xsi:type="dcterms:W3CDTF">2014-09-05T05:54:00Z</dcterms:created>
  <dcterms:modified xsi:type="dcterms:W3CDTF">2014-11-12T10:40:00Z</dcterms:modified>
</cp:coreProperties>
</file>